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D33F4C" w:rsidR="002A47BB" w:rsidTr="4E7ADAF4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D33F4C" w:rsidR="002A47BB" w:rsidP="00DF4E80" w:rsidRDefault="001B4558" w14:paraId="672A6659" w14:textId="77777777">
            <w:pPr>
              <w:spacing w:before="0" w:after="0" w:line="240" w:lineRule="auto"/>
            </w:pPr>
            <w:bookmarkStart w:name="_Toc524172415" w:id="0"/>
            <w:bookmarkStart w:name="_Toc524172378" w:id="1"/>
            <w:bookmarkStart w:name="_Toc524180333" w:id="2"/>
            <w:r w:rsidR="001B4558">
              <w:drawing>
                <wp:inline wp14:editId="636C5D67" wp14:anchorId="76F4D076">
                  <wp:extent cx="752475" cy="4733926"/>
                  <wp:effectExtent l="0" t="0" r="0" b="0"/>
                  <wp:docPr id="8855515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fdc9f144111f4379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D33F4C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E0550A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B11436" w14:paraId="00BC0E4B" w14:textId="7BA0121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Retail </w:t>
            </w:r>
            <w:r w:rsidR="00E615CF">
              <w:rPr>
                <w:rFonts w:cs="Arial"/>
                <w:b/>
                <w:color w:val="EFA800"/>
                <w:sz w:val="44"/>
                <w:szCs w:val="48"/>
              </w:rPr>
              <w:t>Product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:rsidRPr="00E0550A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="00E0550A" w:rsidP="2F9456F4" w:rsidRDefault="00550D8E" w14:paraId="36A9791D" w14:textId="7C35CB5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E0550A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D33F4C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D33F4C" w:rsidR="002A47BB" w:rsidTr="4E7ADAF4" w14:paraId="6BF98A78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0D0B940D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5"/>
              <w:gridCol w:w="2168"/>
              <w:gridCol w:w="2169"/>
              <w:gridCol w:w="2198"/>
            </w:tblGrid>
            <w:tr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A548A7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A548A7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A548A7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A548A7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BE64AE" w14:paraId="2D3317C9" w14:textId="428E7516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Nandini M</w:t>
                  </w:r>
                  <w:r w:rsidR="00410498">
                    <w:rPr>
                      <w:rFonts w:cs="Arial"/>
                    </w:rPr>
                    <w:t>urugesan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BE64AE" w14:paraId="7553FF01" w14:textId="0990A3E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D33F4C" w:rsidR="002A47BB" w:rsidP="00DF4E80" w:rsidRDefault="002A47BB" w14:paraId="3DEEC669" w14:textId="77777777">
            <w:pPr>
              <w:spacing w:before="0" w:after="0" w:line="240" w:lineRule="auto"/>
            </w:pPr>
          </w:p>
        </w:tc>
      </w:tr>
      <w:tr w:rsidRPr="00D33F4C" w:rsidR="002A47BB" w:rsidTr="4E7ADAF4" w14:paraId="3656B9AB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45FB0818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4101652C" w14:textId="77777777">
            <w:pPr>
              <w:spacing w:before="0" w:after="0" w:line="240" w:lineRule="auto"/>
              <w:jc w:val="both"/>
            </w:pPr>
          </w:p>
        </w:tc>
      </w:tr>
    </w:tbl>
    <w:p w:rsidR="23C2143A" w:rsidRDefault="23C2143A" w14:paraId="7326AEE6" w14:textId="65A8663F"/>
    <w:p w:rsidR="00B651E4" w:rsidP="00DF4E80" w:rsidRDefault="00B651E4" w14:paraId="4B99056E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1299C43A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C25BC6" w:rsidP="00DF4E80" w:rsidRDefault="00C25BC6" w14:paraId="4DDBEF00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3461D779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AD0A76" w:rsidP="00DF4E80" w:rsidRDefault="00F25276" w14:paraId="22E0FC93" w14:textId="77777777">
      <w:pPr>
        <w:pStyle w:val="TOChead"/>
        <w:spacing w:line="240" w:lineRule="auto"/>
      </w:pPr>
      <w:bookmarkStart w:name="_Toc524180334" w:id="3"/>
      <w:bookmarkEnd w:id="0"/>
      <w:r>
        <w:br w:type="page"/>
      </w:r>
      <w:r w:rsidRPr="00EB7DCB" w:rsidR="00AD0A76">
        <w:lastRenderedPageBreak/>
        <w:t>Table of Contents</w:t>
      </w:r>
    </w:p>
    <w:p w:rsidR="001F3992" w:rsidP="00DF4E80" w:rsidRDefault="001F3992" w14:paraId="3CF2D8B6" w14:textId="77777777">
      <w:pPr>
        <w:pStyle w:val="TOChead"/>
        <w:spacing w:line="240" w:lineRule="auto"/>
      </w:pPr>
    </w:p>
    <w:p w:rsidR="00F669C9" w:rsidRDefault="001F3992" w14:paraId="02E104AE" w14:textId="39D5951C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history="1" w:anchor="_Toc47095866">
        <w:r w:rsidRPr="0082720C" w:rsidR="00F669C9">
          <w:rPr>
            <w:rStyle w:val="Hyperlink"/>
            <w:rFonts w:ascii="Calibri" w:hAnsi="Calibri" w:cs="Calibri"/>
            <w:noProof/>
          </w:rPr>
          <w:t>1.0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rFonts w:ascii="Calibri" w:hAnsi="Calibri" w:cs="Calibri"/>
            <w:noProof/>
          </w:rPr>
          <w:t>Important Instructions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_Toc47095866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3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0D7D452E" w14:textId="54855399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7095867">
        <w:r w:rsidRPr="0082720C" w:rsidR="00F669C9">
          <w:rPr>
            <w:rStyle w:val="Hyperlink"/>
            <w:noProof/>
          </w:rPr>
          <w:t>2.0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noProof/>
          </w:rPr>
          <w:t>Introduction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_Toc47095867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4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19D3B182" w14:textId="23F0C6A8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7095868">
        <w:r w:rsidRPr="0082720C" w:rsidR="00F669C9">
          <w:rPr>
            <w:rStyle w:val="Hyperlink"/>
          </w:rPr>
          <w:t>2.1</w:t>
        </w:r>
        <w:r w:rsidR="00F669C9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2720C" w:rsidR="00F669C9">
          <w:rPr>
            <w:rStyle w:val="Hyperlink"/>
          </w:rPr>
          <w:t>Purpose of this document</w:t>
        </w:r>
        <w:r w:rsidR="00F669C9">
          <w:rPr>
            <w:webHidden/>
          </w:rPr>
          <w:tab/>
        </w:r>
        <w:r w:rsidR="00F669C9">
          <w:rPr>
            <w:webHidden/>
          </w:rPr>
          <w:fldChar w:fldCharType="begin"/>
        </w:r>
        <w:r w:rsidR="00F669C9">
          <w:rPr>
            <w:webHidden/>
          </w:rPr>
          <w:instrText xml:space="preserve"> PAGEREF _Toc47095868 \h </w:instrText>
        </w:r>
        <w:r w:rsidR="00F669C9">
          <w:rPr>
            <w:webHidden/>
          </w:rPr>
        </w:r>
        <w:r w:rsidR="00F669C9">
          <w:rPr>
            <w:webHidden/>
          </w:rPr>
          <w:fldChar w:fldCharType="separate"/>
        </w:r>
        <w:r w:rsidR="00F669C9">
          <w:rPr>
            <w:webHidden/>
          </w:rPr>
          <w:t>4</w:t>
        </w:r>
        <w:r w:rsidR="00F669C9">
          <w:rPr>
            <w:webHidden/>
          </w:rPr>
          <w:fldChar w:fldCharType="end"/>
        </w:r>
      </w:hyperlink>
    </w:p>
    <w:p w:rsidR="00F669C9" w:rsidRDefault="0083242D" w14:paraId="694D90C1" w14:textId="45F6B6F3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7095869">
        <w:r w:rsidRPr="0082720C" w:rsidR="00F669C9">
          <w:rPr>
            <w:rStyle w:val="Hyperlink"/>
          </w:rPr>
          <w:t>2.2</w:t>
        </w:r>
        <w:r w:rsidR="00F669C9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2720C" w:rsidR="00F669C9">
          <w:rPr>
            <w:rStyle w:val="Hyperlink"/>
          </w:rPr>
          <w:t>Project Overview</w:t>
        </w:r>
        <w:r w:rsidR="00F669C9">
          <w:rPr>
            <w:webHidden/>
          </w:rPr>
          <w:tab/>
        </w:r>
        <w:r w:rsidR="00F669C9">
          <w:rPr>
            <w:webHidden/>
          </w:rPr>
          <w:fldChar w:fldCharType="begin"/>
        </w:r>
        <w:r w:rsidR="00F669C9">
          <w:rPr>
            <w:webHidden/>
          </w:rPr>
          <w:instrText xml:space="preserve"> PAGEREF _Toc47095869 \h </w:instrText>
        </w:r>
        <w:r w:rsidR="00F669C9">
          <w:rPr>
            <w:webHidden/>
          </w:rPr>
        </w:r>
        <w:r w:rsidR="00F669C9">
          <w:rPr>
            <w:webHidden/>
          </w:rPr>
          <w:fldChar w:fldCharType="separate"/>
        </w:r>
        <w:r w:rsidR="00F669C9">
          <w:rPr>
            <w:webHidden/>
          </w:rPr>
          <w:t>4</w:t>
        </w:r>
        <w:r w:rsidR="00F669C9">
          <w:rPr>
            <w:webHidden/>
          </w:rPr>
          <w:fldChar w:fldCharType="end"/>
        </w:r>
      </w:hyperlink>
    </w:p>
    <w:p w:rsidR="00F669C9" w:rsidRDefault="0083242D" w14:paraId="5FB735B8" w14:textId="5496EC9C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7095870">
        <w:r w:rsidRPr="0082720C" w:rsidR="00F669C9">
          <w:rPr>
            <w:rStyle w:val="Hyperlink"/>
          </w:rPr>
          <w:t>2.3</w:t>
        </w:r>
        <w:r w:rsidR="00F669C9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2720C" w:rsidR="00F669C9">
          <w:rPr>
            <w:rStyle w:val="Hyperlink"/>
          </w:rPr>
          <w:t>Scope</w:t>
        </w:r>
        <w:r w:rsidR="00F669C9">
          <w:rPr>
            <w:webHidden/>
          </w:rPr>
          <w:tab/>
        </w:r>
        <w:r w:rsidR="00F669C9">
          <w:rPr>
            <w:webHidden/>
          </w:rPr>
          <w:fldChar w:fldCharType="begin"/>
        </w:r>
        <w:r w:rsidR="00F669C9">
          <w:rPr>
            <w:webHidden/>
          </w:rPr>
          <w:instrText xml:space="preserve"> PAGEREF _Toc47095870 \h </w:instrText>
        </w:r>
        <w:r w:rsidR="00F669C9">
          <w:rPr>
            <w:webHidden/>
          </w:rPr>
        </w:r>
        <w:r w:rsidR="00F669C9">
          <w:rPr>
            <w:webHidden/>
          </w:rPr>
          <w:fldChar w:fldCharType="separate"/>
        </w:r>
        <w:r w:rsidR="00F669C9">
          <w:rPr>
            <w:webHidden/>
          </w:rPr>
          <w:t>4</w:t>
        </w:r>
        <w:r w:rsidR="00F669C9">
          <w:rPr>
            <w:webHidden/>
          </w:rPr>
          <w:fldChar w:fldCharType="end"/>
        </w:r>
      </w:hyperlink>
    </w:p>
    <w:p w:rsidR="00F669C9" w:rsidRDefault="0083242D" w14:paraId="1294CC7B" w14:textId="19395E11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7095871">
        <w:r w:rsidRPr="0082720C" w:rsidR="00F669C9">
          <w:rPr>
            <w:rStyle w:val="Hyperlink"/>
          </w:rPr>
          <w:t>2.4</w:t>
        </w:r>
        <w:r w:rsidR="00F669C9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2720C" w:rsidR="00F669C9">
          <w:rPr>
            <w:rStyle w:val="Hyperlink"/>
          </w:rPr>
          <w:t>Hardware and Software Requirement</w:t>
        </w:r>
        <w:r w:rsidR="00F669C9">
          <w:rPr>
            <w:webHidden/>
          </w:rPr>
          <w:tab/>
        </w:r>
        <w:r w:rsidR="00F669C9">
          <w:rPr>
            <w:webHidden/>
          </w:rPr>
          <w:fldChar w:fldCharType="begin"/>
        </w:r>
        <w:r w:rsidR="00F669C9">
          <w:rPr>
            <w:webHidden/>
          </w:rPr>
          <w:instrText xml:space="preserve"> PAGEREF _Toc47095871 \h </w:instrText>
        </w:r>
        <w:r w:rsidR="00F669C9">
          <w:rPr>
            <w:webHidden/>
          </w:rPr>
        </w:r>
        <w:r w:rsidR="00F669C9">
          <w:rPr>
            <w:webHidden/>
          </w:rPr>
          <w:fldChar w:fldCharType="separate"/>
        </w:r>
        <w:r w:rsidR="00F669C9">
          <w:rPr>
            <w:webHidden/>
          </w:rPr>
          <w:t>5</w:t>
        </w:r>
        <w:r w:rsidR="00F669C9">
          <w:rPr>
            <w:webHidden/>
          </w:rPr>
          <w:fldChar w:fldCharType="end"/>
        </w:r>
      </w:hyperlink>
    </w:p>
    <w:p w:rsidR="00F669C9" w:rsidRDefault="0083242D" w14:paraId="71754F17" w14:textId="1103583A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7095872">
        <w:r w:rsidRPr="0082720C" w:rsidR="00F669C9">
          <w:rPr>
            <w:rStyle w:val="Hyperlink"/>
          </w:rPr>
          <w:t>2.5</w:t>
        </w:r>
        <w:r w:rsidR="00F669C9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2720C" w:rsidR="00F669C9">
          <w:rPr>
            <w:rStyle w:val="Hyperlink"/>
          </w:rPr>
          <w:t>System Architecture Diagram</w:t>
        </w:r>
        <w:r w:rsidR="00F669C9">
          <w:rPr>
            <w:webHidden/>
          </w:rPr>
          <w:tab/>
        </w:r>
        <w:r w:rsidR="00F669C9">
          <w:rPr>
            <w:webHidden/>
          </w:rPr>
          <w:fldChar w:fldCharType="begin"/>
        </w:r>
        <w:r w:rsidR="00F669C9">
          <w:rPr>
            <w:webHidden/>
          </w:rPr>
          <w:instrText xml:space="preserve"> PAGEREF _Toc47095872 \h </w:instrText>
        </w:r>
        <w:r w:rsidR="00F669C9">
          <w:rPr>
            <w:webHidden/>
          </w:rPr>
        </w:r>
        <w:r w:rsidR="00F669C9">
          <w:rPr>
            <w:webHidden/>
          </w:rPr>
          <w:fldChar w:fldCharType="separate"/>
        </w:r>
        <w:r w:rsidR="00F669C9">
          <w:rPr>
            <w:webHidden/>
          </w:rPr>
          <w:t>6</w:t>
        </w:r>
        <w:r w:rsidR="00F669C9">
          <w:rPr>
            <w:webHidden/>
          </w:rPr>
          <w:fldChar w:fldCharType="end"/>
        </w:r>
      </w:hyperlink>
    </w:p>
    <w:p w:rsidR="00F669C9" w:rsidRDefault="0083242D" w14:paraId="3C681F57" w14:textId="2E0586FD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7095873">
        <w:r w:rsidRPr="0082720C" w:rsidR="00F669C9">
          <w:rPr>
            <w:rStyle w:val="Hyperlink"/>
            <w:noProof/>
          </w:rPr>
          <w:t>3.0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noProof/>
          </w:rPr>
          <w:t>Functional Requirements and High Level Design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_Toc47095873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6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01871B5C" w14:textId="716CD4E7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7095874">
        <w:r w:rsidRPr="0082720C" w:rsidR="00F669C9">
          <w:rPr>
            <w:rStyle w:val="Hyperlink"/>
          </w:rPr>
          <w:t>3.1</w:t>
        </w:r>
        <w:r w:rsidR="00F669C9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2720C" w:rsidR="00F669C9">
          <w:rPr>
            <w:rStyle w:val="Hyperlink"/>
          </w:rPr>
          <w:t>Individual Components of the System</w:t>
        </w:r>
        <w:r w:rsidR="00F669C9">
          <w:rPr>
            <w:webHidden/>
          </w:rPr>
          <w:tab/>
        </w:r>
        <w:r w:rsidR="00F669C9">
          <w:rPr>
            <w:webHidden/>
          </w:rPr>
          <w:fldChar w:fldCharType="begin"/>
        </w:r>
        <w:r w:rsidR="00F669C9">
          <w:rPr>
            <w:webHidden/>
          </w:rPr>
          <w:instrText xml:space="preserve"> PAGEREF _Toc47095874 \h </w:instrText>
        </w:r>
        <w:r w:rsidR="00F669C9">
          <w:rPr>
            <w:webHidden/>
          </w:rPr>
        </w:r>
        <w:r w:rsidR="00F669C9">
          <w:rPr>
            <w:webHidden/>
          </w:rPr>
          <w:fldChar w:fldCharType="separate"/>
        </w:r>
        <w:r w:rsidR="00F669C9">
          <w:rPr>
            <w:webHidden/>
          </w:rPr>
          <w:t>6</w:t>
        </w:r>
        <w:r w:rsidR="00F669C9">
          <w:rPr>
            <w:webHidden/>
          </w:rPr>
          <w:fldChar w:fldCharType="end"/>
        </w:r>
      </w:hyperlink>
    </w:p>
    <w:p w:rsidR="00F669C9" w:rsidRDefault="0083242D" w14:paraId="3731483A" w14:textId="07CDAB69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7095875">
        <w:r w:rsidRPr="0082720C" w:rsidR="00F669C9">
          <w:rPr>
            <w:rStyle w:val="Hyperlink"/>
            <w:rFonts w:ascii="Calibri" w:hAnsi="Calibri"/>
            <w:b/>
            <w:noProof/>
          </w:rPr>
          <w:t>3.1.1</w:t>
        </w:r>
        <w:r w:rsidR="00F669C9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2720C" w:rsidR="00F669C9">
          <w:rPr>
            <w:rStyle w:val="Hyperlink"/>
            <w:rFonts w:ascii="Calibri" w:hAnsi="Calibri"/>
            <w:b/>
            <w:noProof/>
          </w:rPr>
          <w:t>Product Microservice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_Toc47095875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6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78ACAE90" w14:textId="703BF505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7095876">
        <w:r w:rsidRPr="0082720C" w:rsidR="00F669C9">
          <w:rPr>
            <w:rStyle w:val="Hyperlink"/>
            <w:rFonts w:ascii="Calibri" w:hAnsi="Calibri"/>
            <w:b/>
            <w:noProof/>
          </w:rPr>
          <w:t>3.1.2</w:t>
        </w:r>
        <w:r w:rsidR="00F669C9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2720C" w:rsidR="00F669C9">
          <w:rPr>
            <w:rStyle w:val="Hyperlink"/>
            <w:rFonts w:ascii="Calibri" w:hAnsi="Calibri"/>
            <w:b/>
            <w:noProof/>
          </w:rPr>
          <w:t>ProceedToBuy Microservice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_Toc47095876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7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13B1B949" w14:textId="1DF3F91A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7095877">
        <w:r w:rsidRPr="0082720C" w:rsidR="00F669C9">
          <w:rPr>
            <w:rStyle w:val="Hyperlink"/>
            <w:rFonts w:ascii="Calibri" w:hAnsi="Calibri"/>
            <w:b/>
            <w:noProof/>
          </w:rPr>
          <w:t>3.1.3</w:t>
        </w:r>
        <w:r w:rsidR="00F669C9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2720C" w:rsidR="00F669C9">
          <w:rPr>
            <w:rStyle w:val="Hyperlink"/>
            <w:rFonts w:ascii="Calibri" w:hAnsi="Calibri"/>
            <w:b/>
            <w:noProof/>
          </w:rPr>
          <w:t>Vendor Microservice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_Toc47095877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8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241DD972" w14:textId="70BC4C59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7095878">
        <w:r w:rsidRPr="0082720C" w:rsidR="00F669C9">
          <w:rPr>
            <w:rStyle w:val="Hyperlink"/>
            <w:rFonts w:ascii="Calibri" w:hAnsi="Calibri"/>
            <w:b/>
            <w:noProof/>
          </w:rPr>
          <w:t>3.1.4</w:t>
        </w:r>
        <w:r w:rsidR="00F669C9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2720C" w:rsidR="00F669C9">
          <w:rPr>
            <w:rStyle w:val="Hyperlink"/>
            <w:rFonts w:ascii="Calibri" w:hAnsi="Calibri"/>
            <w:b/>
            <w:noProof/>
          </w:rPr>
          <w:t>Authorization Microservice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_Toc47095878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9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282BBF89" w14:textId="556C582C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7095879">
        <w:r w:rsidRPr="0082720C" w:rsidR="00F669C9">
          <w:rPr>
            <w:rStyle w:val="Hyperlink"/>
            <w:noProof/>
          </w:rPr>
          <w:t>3.1.5</w:t>
        </w:r>
        <w:r w:rsidR="00F669C9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2720C" w:rsidR="00F669C9">
          <w:rPr>
            <w:rStyle w:val="Hyperlink"/>
            <w:rFonts w:ascii="Calibri" w:hAnsi="Calibri"/>
            <w:b/>
            <w:noProof/>
          </w:rPr>
          <w:t>Swagger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_Toc47095879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9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315FAB6F" w14:textId="3E761A96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7095880">
        <w:r w:rsidRPr="0082720C" w:rsidR="00F669C9">
          <w:rPr>
            <w:rStyle w:val="Hyperlink"/>
            <w:b/>
            <w:noProof/>
          </w:rPr>
          <w:t>3.1.6</w:t>
        </w:r>
        <w:r w:rsidR="00F669C9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2720C" w:rsidR="00F669C9">
          <w:rPr>
            <w:rStyle w:val="Hyperlink"/>
            <w:rFonts w:ascii="Calibri" w:hAnsi="Calibri"/>
            <w:b/>
            <w:noProof/>
          </w:rPr>
          <w:t>e-Commerce Portal (MVC)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_Toc47095880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10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3E4091CC" w14:textId="3F303743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7095881">
        <w:r w:rsidRPr="0082720C" w:rsidR="00F669C9">
          <w:rPr>
            <w:rStyle w:val="Hyperlink"/>
            <w:noProof/>
          </w:rPr>
          <w:t>4.0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noProof/>
          </w:rPr>
          <w:t>Cloud Deployment requirements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_Toc47095881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10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4E261C18" w14:textId="5E4E5DFF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7095882">
        <w:r w:rsidRPr="0082720C" w:rsidR="00F669C9">
          <w:rPr>
            <w:rStyle w:val="Hyperlink"/>
            <w:noProof/>
          </w:rPr>
          <w:t>5.0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noProof/>
          </w:rPr>
          <w:t>Design Considerations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_Toc47095882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10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2710AE85" w14:textId="32FC7143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7095883">
        <w:r w:rsidRPr="0082720C" w:rsidR="00F669C9">
          <w:rPr>
            <w:rStyle w:val="Hyperlink"/>
            <w:noProof/>
          </w:rPr>
          <w:t>6.0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noProof/>
          </w:rPr>
          <w:t>Reference learning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_Toc47095883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11</w:t>
        </w:r>
        <w:r w:rsidR="00F669C9">
          <w:rPr>
            <w:noProof/>
            <w:webHidden/>
          </w:rPr>
          <w:fldChar w:fldCharType="end"/>
        </w:r>
      </w:hyperlink>
    </w:p>
    <w:p w:rsidR="00F669C9" w:rsidRDefault="0083242D" w14:paraId="4603EA13" w14:textId="77A5ADCA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7095884">
        <w:r w:rsidRPr="0082720C" w:rsidR="00F669C9">
          <w:rPr>
            <w:rStyle w:val="Hyperlink"/>
            <w:noProof/>
          </w:rPr>
          <w:t>7.0</w:t>
        </w:r>
        <w:r w:rsidR="00F669C9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2720C" w:rsidR="00F669C9">
          <w:rPr>
            <w:rStyle w:val="Hyperlink"/>
            <w:noProof/>
          </w:rPr>
          <w:t>Change Log</w:t>
        </w:r>
        <w:r w:rsidR="00F669C9">
          <w:rPr>
            <w:noProof/>
            <w:webHidden/>
          </w:rPr>
          <w:tab/>
        </w:r>
        <w:r w:rsidR="00F669C9">
          <w:rPr>
            <w:noProof/>
            <w:webHidden/>
          </w:rPr>
          <w:fldChar w:fldCharType="begin"/>
        </w:r>
        <w:r w:rsidR="00F669C9">
          <w:rPr>
            <w:noProof/>
            <w:webHidden/>
          </w:rPr>
          <w:instrText xml:space="preserve"> PAGEREF _Toc47095884 \h </w:instrText>
        </w:r>
        <w:r w:rsidR="00F669C9">
          <w:rPr>
            <w:noProof/>
            <w:webHidden/>
          </w:rPr>
        </w:r>
        <w:r w:rsidR="00F669C9">
          <w:rPr>
            <w:noProof/>
            <w:webHidden/>
          </w:rPr>
          <w:fldChar w:fldCharType="separate"/>
        </w:r>
        <w:r w:rsidR="00F669C9">
          <w:rPr>
            <w:noProof/>
            <w:webHidden/>
          </w:rPr>
          <w:t>11</w:t>
        </w:r>
        <w:r w:rsidR="00F669C9">
          <w:rPr>
            <w:noProof/>
            <w:webHidden/>
          </w:rPr>
          <w:fldChar w:fldCharType="end"/>
        </w:r>
      </w:hyperlink>
    </w:p>
    <w:p w:rsidR="001F3992" w:rsidP="009F238B" w:rsidRDefault="001F3992" w14:paraId="0FB78278" w14:textId="42E91540">
      <w:r>
        <w:fldChar w:fldCharType="end"/>
      </w:r>
    </w:p>
    <w:p w:rsidR="009F238B" w:rsidP="009F238B" w:rsidRDefault="009F238B" w14:paraId="2AA3538C" w14:textId="30C9031F"/>
    <w:p w:rsidR="009F238B" w:rsidP="009F238B" w:rsidRDefault="009F238B" w14:paraId="2A899281" w14:textId="7AC63B52"/>
    <w:p w:rsidR="009F238B" w:rsidP="009F238B" w:rsidRDefault="009F238B" w14:paraId="21DEBE8A" w14:textId="79407072"/>
    <w:p w:rsidR="009F238B" w:rsidP="009F238B" w:rsidRDefault="009F238B" w14:paraId="3826CE16" w14:textId="43BCE175"/>
    <w:p w:rsidR="009F238B" w:rsidP="009F238B" w:rsidRDefault="009F238B" w14:paraId="40221993" w14:textId="773BEE98"/>
    <w:p w:rsidR="009F238B" w:rsidP="009F238B" w:rsidRDefault="009F238B" w14:paraId="513D4763" w14:textId="36E878B5"/>
    <w:p w:rsidR="009F238B" w:rsidP="009F238B" w:rsidRDefault="009F238B" w14:paraId="0F6B8622" w14:textId="2B0579AE"/>
    <w:p w:rsidR="009F238B" w:rsidP="009F238B" w:rsidRDefault="009F238B" w14:paraId="0C19CBF3" w14:textId="54B1E48B"/>
    <w:p w:rsidR="009F238B" w:rsidP="009F238B" w:rsidRDefault="009F238B" w14:paraId="47999C56" w14:textId="6B0F6209"/>
    <w:p w:rsidR="009F238B" w:rsidP="009F238B" w:rsidRDefault="009F238B" w14:paraId="4830E875" w14:textId="1752ADA5"/>
    <w:p w:rsidR="009F238B" w:rsidP="009F238B" w:rsidRDefault="009F238B" w14:paraId="59DC3DF3" w14:textId="71417727"/>
    <w:p w:rsidR="009F238B" w:rsidP="009F238B" w:rsidRDefault="009F238B" w14:paraId="7785183D" w14:textId="47FFCCC7"/>
    <w:p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name="_Toc506295497" w:id="4"/>
      <w:bookmarkStart w:name="_Toc47095866" w:id="5"/>
      <w:r>
        <w:rPr>
          <w:rFonts w:ascii="Calibri" w:hAnsi="Calibri" w:cs="Calibri"/>
        </w:rPr>
        <w:lastRenderedPageBreak/>
        <w:t>Important Instructions</w:t>
      </w:r>
      <w:bookmarkEnd w:id="4"/>
      <w:bookmarkEnd w:id="5"/>
    </w:p>
    <w:p w:rsidRPr="00AD0D66" w:rsidR="009F238B" w:rsidP="000E32BF" w:rsidRDefault="009F238B" w14:paraId="755E3B64" w14:textId="78B69768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Associate must </w:t>
      </w:r>
      <w:r>
        <w:rPr>
          <w:rFonts w:ascii="Calibri" w:hAnsi="Calibri" w:cs="Calibri"/>
          <w:sz w:val="22"/>
          <w:szCs w:val="24"/>
        </w:rPr>
        <w:t>adhere to the Design Considerations specific to each Technolgy Track</w:t>
      </w:r>
    </w:p>
    <w:p w:rsidRPr="00AD0D66" w:rsidR="009F238B" w:rsidP="000E32BF" w:rsidRDefault="009F238B" w14:paraId="3B196337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</w:p>
    <w:p w:rsidRPr="00AD0D66" w:rsidR="009F238B" w:rsidP="000E32BF" w:rsidRDefault="009F238B" w14:paraId="5800006F" w14:textId="144E461B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</w:p>
    <w:p w:rsidR="009F238B" w:rsidP="000E32BF" w:rsidRDefault="009F238B" w14:paraId="131D78CB" w14:textId="7F1FD226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Unit Testing is Mandatory, and we expect a code coverage of 100%</w:t>
      </w:r>
      <w:r>
        <w:rPr>
          <w:rFonts w:ascii="Calibri" w:hAnsi="Calibri" w:cs="Calibri"/>
          <w:sz w:val="22"/>
          <w:szCs w:val="24"/>
        </w:rPr>
        <w:t xml:space="preserve">. Use </w:t>
      </w:r>
      <w:r w:rsidR="00093D87">
        <w:rPr>
          <w:rFonts w:ascii="Calibri" w:hAnsi="Calibri" w:cs="Calibri"/>
          <w:sz w:val="22"/>
          <w:szCs w:val="24"/>
        </w:rPr>
        <w:t>Mocking Frameworks</w:t>
      </w:r>
      <w:r>
        <w:rPr>
          <w:rFonts w:ascii="Calibri" w:hAnsi="Calibri" w:cs="Calibri"/>
          <w:sz w:val="22"/>
          <w:szCs w:val="24"/>
        </w:rPr>
        <w:t xml:space="preserve"> wherever applicable.</w:t>
      </w:r>
    </w:p>
    <w:p w:rsidRPr="00AD0D66" w:rsidR="009F238B" w:rsidP="000E32BF" w:rsidRDefault="009F238B" w14:paraId="41AE999C" w14:textId="76E8A875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 xml:space="preserve">s, Client Application, DB Scripts, have to be packaged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</w:p>
    <w:p w:rsidRPr="00AD0D66" w:rsidR="009F238B" w:rsidP="000E32BF" w:rsidRDefault="009F238B" w14:paraId="78F55F4B" w14:textId="77777777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If backend has to be set up manually, appropriate DB scripts have to be provided along with the solution ZIP file</w:t>
      </w:r>
    </w:p>
    <w:p w:rsidR="009F238B" w:rsidP="000E32BF" w:rsidRDefault="009F238B" w14:paraId="7855B761" w14:textId="55404B30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>execute the submitted solution</w:t>
      </w:r>
      <w:r w:rsidR="008618AF">
        <w:rPr>
          <w:rFonts w:ascii="Calibri" w:hAnsi="Calibri" w:cs="Calibri"/>
          <w:sz w:val="22"/>
          <w:szCs w:val="24"/>
        </w:rPr>
        <w:t xml:space="preserve">, the Launch URLs of the </w:t>
      </w:r>
      <w:r w:rsidR="00233360">
        <w:rPr>
          <w:rFonts w:ascii="Calibri" w:hAnsi="Calibri" w:cs="Calibri"/>
          <w:sz w:val="22"/>
          <w:szCs w:val="24"/>
        </w:rPr>
        <w:t>Microservice</w:t>
      </w:r>
      <w:r w:rsidR="008618AF">
        <w:rPr>
          <w:rFonts w:ascii="Calibri" w:hAnsi="Calibri" w:cs="Calibri"/>
          <w:sz w:val="22"/>
          <w:szCs w:val="24"/>
        </w:rPr>
        <w:t>s in cloud must be specified.</w:t>
      </w:r>
    </w:p>
    <w:p w:rsidRPr="00AD0D66" w:rsidR="009F238B" w:rsidP="005B222C" w:rsidRDefault="009F238B" w14:paraId="0B68FD40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:rsidR="009F238B" w:rsidP="000E32BF" w:rsidRDefault="009F238B" w14:paraId="55C84136" w14:textId="20A2AA12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</w:t>
      </w:r>
    </w:p>
    <w:p w:rsidR="005B222C" w:rsidP="000E32BF" w:rsidRDefault="005B222C" w14:paraId="1B6345D7" w14:textId="5D7E0D1C">
      <w:pPr>
        <w:numPr>
          <w:ilvl w:val="0"/>
          <w:numId w:val="17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You are supposed to use an In-memory database</w:t>
      </w:r>
      <w:r w:rsidR="00093D87">
        <w:rPr>
          <w:rFonts w:ascii="Calibri" w:hAnsi="Calibri" w:cs="Calibri"/>
          <w:sz w:val="22"/>
          <w:szCs w:val="24"/>
        </w:rPr>
        <w:t xml:space="preserve"> or sessions as specified</w:t>
      </w:r>
      <w:r>
        <w:rPr>
          <w:rFonts w:ascii="Calibri" w:hAnsi="Calibri" w:cs="Calibri"/>
          <w:sz w:val="22"/>
          <w:szCs w:val="24"/>
        </w:rPr>
        <w:t xml:space="preserve">, for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>s that will be deployed in cloud.</w:t>
      </w:r>
      <w:r w:rsidR="008618AF">
        <w:rPr>
          <w:rFonts w:ascii="Calibri" w:hAnsi="Calibri" w:cs="Calibri"/>
          <w:sz w:val="22"/>
          <w:szCs w:val="24"/>
        </w:rPr>
        <w:t xml:space="preserve"> No Physical database is suggested.</w:t>
      </w:r>
    </w:p>
    <w:p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:rsidR="009F238B" w:rsidP="009F238B" w:rsidRDefault="009F238B" w14:paraId="302B915F" w14:textId="1274ACE0"/>
    <w:p w:rsidR="009F238B" w:rsidP="009F238B" w:rsidRDefault="009F238B" w14:paraId="2118CC2B" w14:textId="4F5D4957"/>
    <w:p w:rsidR="009F238B" w:rsidP="009F238B" w:rsidRDefault="009F238B" w14:paraId="48D35F87" w14:textId="70049E79"/>
    <w:p w:rsidR="009F238B" w:rsidP="009F238B" w:rsidRDefault="009F238B" w14:paraId="7C407F64" w14:textId="51640DD9"/>
    <w:p w:rsidR="009F238B" w:rsidP="009F238B" w:rsidRDefault="009F238B" w14:paraId="067414AE" w14:textId="2E49F855"/>
    <w:p w:rsidR="009F238B" w:rsidP="009F238B" w:rsidRDefault="009F238B" w14:paraId="66C8934B" w14:textId="37C789DA"/>
    <w:p w:rsidR="009F238B" w:rsidP="009F238B" w:rsidRDefault="009F238B" w14:paraId="7D002F5B" w14:textId="0B25BAFC"/>
    <w:p w:rsidR="009F238B" w:rsidP="009F238B" w:rsidRDefault="009F238B" w14:paraId="41831204" w14:textId="5C56ED55"/>
    <w:p w:rsidR="009F238B" w:rsidP="009F238B" w:rsidRDefault="009F238B" w14:paraId="0DDBB378" w14:textId="4080B10D"/>
    <w:p w:rsidR="009F238B" w:rsidP="009F238B" w:rsidRDefault="009F238B" w14:paraId="24150AE1" w14:textId="564F1455"/>
    <w:p w:rsidR="009F238B" w:rsidP="009F238B" w:rsidRDefault="009F238B" w14:paraId="32CBDC5E" w14:textId="51D1D3AB"/>
    <w:p w:rsidR="009F238B" w:rsidP="009F238B" w:rsidRDefault="009F238B" w14:paraId="79B238EF" w14:textId="453F25A8"/>
    <w:p w:rsidRPr="009F238B" w:rsidR="009F238B" w:rsidP="009F238B" w:rsidRDefault="009F238B" w14:paraId="22946930" w14:textId="77777777"/>
    <w:p w:rsidR="005670B6" w:rsidP="00A35C07" w:rsidRDefault="00D427FE" w14:paraId="3E7A9F1C" w14:textId="77777777">
      <w:pPr>
        <w:pStyle w:val="Heading1"/>
        <w:tabs>
          <w:tab w:val="left" w:pos="1080"/>
        </w:tabs>
        <w:ind w:left="360"/>
      </w:pPr>
      <w:bookmarkStart w:name="_Toc246846469" w:id="6"/>
      <w:r>
        <w:br w:type="page"/>
      </w:r>
      <w:bookmarkStart w:name="_Toc47095867" w:id="7"/>
      <w:r w:rsidR="2F9456F4">
        <w:lastRenderedPageBreak/>
        <w:t>Introduction</w:t>
      </w:r>
      <w:bookmarkEnd w:id="6"/>
      <w:bookmarkEnd w:id="7"/>
    </w:p>
    <w:p w:rsidR="005670B6" w:rsidP="00BB13F8" w:rsidRDefault="2F9456F4" w14:paraId="5CFD1200" w14:textId="77777777">
      <w:pPr>
        <w:pStyle w:val="Heading2"/>
      </w:pPr>
      <w:bookmarkStart w:name="_Toc246846470" w:id="8"/>
      <w:bookmarkStart w:name="_Toc47095868" w:id="9"/>
      <w:r>
        <w:t>Purpose of this document</w:t>
      </w:r>
      <w:bookmarkEnd w:id="8"/>
      <w:bookmarkEnd w:id="9"/>
    </w:p>
    <w:p w:rsidRPr="00D978BA" w:rsidR="00D978BA" w:rsidP="00D978BA" w:rsidRDefault="00D978BA" w14:paraId="68D60F6C" w14:textId="4320E5BE">
      <w:pPr>
        <w:pStyle w:val="Bodytext"/>
        <w:spacing w:line="240" w:lineRule="auto"/>
        <w:jc w:val="left"/>
      </w:pPr>
      <w:bookmarkStart w:name="_Toc246846471" w:id="10"/>
      <w:bookmarkStart w:name="_Toc527193509" w:id="11"/>
      <w:r w:rsidRPr="00D978BA">
        <w:t>The purpose of the software requirement document is to systematically capture requirements</w:t>
      </w:r>
      <w:r w:rsidR="00E706C6">
        <w:t xml:space="preserve"> for the project and the system.</w:t>
      </w:r>
      <w:r w:rsidRPr="00D978BA">
        <w:t>“</w:t>
      </w:r>
      <w:r w:rsidR="00B11436">
        <w:t xml:space="preserve">Retail </w:t>
      </w:r>
      <w:r w:rsidR="0091400E">
        <w:t>Product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are captured in this document. It also serves as the input for the project scoping. </w:t>
      </w:r>
    </w:p>
    <w:p w:rsidR="00977403" w:rsidP="00977403" w:rsidRDefault="00D978BA" w14:paraId="31747990" w14:textId="77777777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  <w:r w:rsidR="005B0EBA">
        <w:t xml:space="preserve"> </w:t>
      </w:r>
    </w:p>
    <w:p w:rsidRPr="00D978BA" w:rsidR="00D978BA" w:rsidP="00977403" w:rsidRDefault="005B0EBA" w14:paraId="771A9998" w14:textId="45463538">
      <w:pPr>
        <w:pStyle w:val="Bodytext"/>
        <w:spacing w:line="240" w:lineRule="auto"/>
        <w:jc w:val="left"/>
      </w:pPr>
      <w:r>
        <w:t>High Level Design considerations are also specificed wherever applicable, however the detailed design considerations have to be strictly adhered to during implementation.</w:t>
      </w:r>
    </w:p>
    <w:p w:rsidR="005670B6" w:rsidP="00BB13F8" w:rsidRDefault="2F9456F4" w14:paraId="0BC9FAE4" w14:textId="77777777">
      <w:pPr>
        <w:pStyle w:val="Heading2"/>
      </w:pPr>
      <w:bookmarkStart w:name="_Toc47095869" w:id="12"/>
      <w:r>
        <w:t>Project Overview</w:t>
      </w:r>
      <w:bookmarkEnd w:id="10"/>
      <w:bookmarkEnd w:id="12"/>
    </w:p>
    <w:p w:rsidR="00FB2C88" w:rsidP="00BB13F8" w:rsidRDefault="00BB7418" w14:paraId="5FB97E85" w14:textId="1D8996DC">
      <w:pPr>
        <w:pStyle w:val="Bodytext"/>
      </w:pPr>
      <w:r>
        <w:t xml:space="preserve">A leading </w:t>
      </w:r>
      <w:r w:rsidR="0091400E">
        <w:t>Retail</w:t>
      </w:r>
      <w:r>
        <w:t xml:space="preserve"> Organization wants to strengthen its Middleware by exposing the core logic related to </w:t>
      </w:r>
      <w:r w:rsidR="0091400E">
        <w:t>Product</w:t>
      </w:r>
      <w:r>
        <w:t xml:space="preserve"> Management as </w:t>
      </w:r>
      <w:r w:rsidR="003C48F6">
        <w:t>Micro</w:t>
      </w:r>
      <w:r w:rsidR="00233360">
        <w:t>service</w:t>
      </w:r>
      <w:r>
        <w:t xml:space="preserve">s. This middle ware </w:t>
      </w:r>
      <w:r w:rsidR="00233360">
        <w:t>Microservice</w:t>
      </w:r>
      <w:r>
        <w:t>s will be hosted on Cloud so that all the up/downstream applications can get an access to this for performing business transactions.</w:t>
      </w:r>
    </w:p>
    <w:p w:rsidR="00BB7418" w:rsidP="009C5359" w:rsidRDefault="00BB7418" w14:paraId="020A48B8" w14:textId="3BC585A9">
      <w:pPr>
        <w:pStyle w:val="Bodytext"/>
      </w:pPr>
      <w:r>
        <w:t xml:space="preserve">There will also be a </w:t>
      </w:r>
      <w:r w:rsidR="00557645">
        <w:t>e-Commerce</w:t>
      </w:r>
      <w:r>
        <w:t xml:space="preserve"> Portal to be developed part of this scope that consumes these </w:t>
      </w:r>
      <w:r w:rsidR="003C48F6">
        <w:t>Micro</w:t>
      </w:r>
      <w:r w:rsidR="00233360">
        <w:t>service</w:t>
      </w:r>
      <w:r>
        <w:t xml:space="preserve">s and responses back to </w:t>
      </w:r>
      <w:r w:rsidR="00557645">
        <w:t>customers who are purchasing a product.</w:t>
      </w:r>
    </w:p>
    <w:p w:rsidR="005670B6" w:rsidP="00BB13F8" w:rsidRDefault="2F9456F4" w14:paraId="56DABE0D" w14:textId="77777777">
      <w:pPr>
        <w:pStyle w:val="Heading2"/>
      </w:pPr>
      <w:bookmarkStart w:name="_Toc246846472" w:id="13"/>
      <w:bookmarkStart w:name="_Toc47095870" w:id="14"/>
      <w:r>
        <w:t>Scope</w:t>
      </w:r>
      <w:bookmarkEnd w:id="13"/>
      <w:bookmarkEnd w:id="14"/>
    </w:p>
    <w:p w:rsidR="00C01D89" w:rsidP="008D5A9E" w:rsidRDefault="009C5359" w14:paraId="4C81CAB6" w14:textId="32D0D467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6"/>
        <w:gridCol w:w="1654"/>
        <w:gridCol w:w="5465"/>
      </w:tblGrid>
      <w:tr w:rsidR="0091400E" w:rsidTr="00343C8F" w14:paraId="646F11E3" w14:textId="77777777">
        <w:tc>
          <w:tcPr>
            <w:tcW w:w="1255" w:type="dxa"/>
            <w:shd w:val="clear" w:color="auto" w:fill="2F5496" w:themeFill="accent5" w:themeFillShade="BF"/>
          </w:tcPr>
          <w:p w:rsidRPr="009C5359" w:rsidR="0091400E" w:rsidP="00343C8F" w:rsidRDefault="0091400E" w14:paraId="53934142" w14:textId="77777777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440" w:type="dxa"/>
            <w:shd w:val="clear" w:color="auto" w:fill="2F5496" w:themeFill="accent5" w:themeFillShade="BF"/>
          </w:tcPr>
          <w:p w:rsidRPr="009C5359" w:rsidR="0091400E" w:rsidP="00343C8F" w:rsidRDefault="0091400E" w14:paraId="533B52A6" w14:textId="77777777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670" w:type="dxa"/>
            <w:shd w:val="clear" w:color="auto" w:fill="2F5496" w:themeFill="accent5" w:themeFillShade="BF"/>
          </w:tcPr>
          <w:p w:rsidRPr="009C5359" w:rsidR="0091400E" w:rsidP="00343C8F" w:rsidRDefault="0091400E" w14:paraId="25DE83B2" w14:textId="77777777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1400E" w:rsidTr="00343C8F" w14:paraId="03582F77" w14:textId="77777777">
        <w:tc>
          <w:tcPr>
            <w:tcW w:w="1255" w:type="dxa"/>
          </w:tcPr>
          <w:p w:rsidR="0091400E" w:rsidP="00343C8F" w:rsidRDefault="0091400E" w14:paraId="140E2395" w14:textId="77777777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440" w:type="dxa"/>
          </w:tcPr>
          <w:p w:rsidR="0091400E" w:rsidP="00DE2E04" w:rsidRDefault="0091400E" w14:paraId="798407B0" w14:textId="5A1B10EE">
            <w:pPr>
              <w:pStyle w:val="Bodytext"/>
              <w:ind w:left="0"/>
            </w:pPr>
            <w:r>
              <w:t>Products</w:t>
            </w:r>
            <w:r w:rsidR="00DE2E04">
              <w:t xml:space="preserve"> </w:t>
            </w:r>
            <w:r>
              <w:t>Module</w:t>
            </w:r>
          </w:p>
        </w:tc>
        <w:tc>
          <w:tcPr>
            <w:tcW w:w="5670" w:type="dxa"/>
          </w:tcPr>
          <w:p w:rsidR="0091400E" w:rsidP="00343C8F" w:rsidRDefault="0091400E" w14:paraId="5927E5E5" w14:textId="77777777">
            <w:pPr>
              <w:pStyle w:val="Bodytext"/>
              <w:ind w:left="0"/>
            </w:pPr>
            <w:r>
              <w:t>Products Module is a Middleware Microservice that performs following operations:</w:t>
            </w:r>
          </w:p>
          <w:p w:rsidR="001449F6" w:rsidP="000E32BF" w:rsidRDefault="00B11436" w14:paraId="29D26E7D" w14:textId="17DE0429">
            <w:pPr>
              <w:pStyle w:val="Bodytext"/>
              <w:numPr>
                <w:ilvl w:val="0"/>
                <w:numId w:val="18"/>
              </w:numPr>
            </w:pPr>
            <w:r>
              <w:t>Search Product by Id</w:t>
            </w:r>
          </w:p>
          <w:p w:rsidR="0091400E" w:rsidP="00DE2E04" w:rsidRDefault="003803D9" w14:paraId="4E6EC348" w14:textId="77777777">
            <w:pPr>
              <w:pStyle w:val="Bodytext"/>
              <w:numPr>
                <w:ilvl w:val="0"/>
                <w:numId w:val="18"/>
              </w:numPr>
            </w:pPr>
            <w:r>
              <w:t>Sear</w:t>
            </w:r>
            <w:r w:rsidR="00DE2E04">
              <w:t>c</w:t>
            </w:r>
            <w:r>
              <w:t>h Product by Name</w:t>
            </w:r>
          </w:p>
          <w:p w:rsidR="00B11436" w:rsidP="00DE2E04" w:rsidRDefault="00B11436" w14:paraId="49BD6F00" w14:textId="583F6C5D">
            <w:pPr>
              <w:pStyle w:val="Bodytext"/>
              <w:numPr>
                <w:ilvl w:val="0"/>
                <w:numId w:val="18"/>
              </w:numPr>
            </w:pPr>
            <w:r>
              <w:t>Add Rating to Product</w:t>
            </w:r>
          </w:p>
        </w:tc>
      </w:tr>
      <w:tr w:rsidR="003803D9" w:rsidTr="00343C8F" w14:paraId="7267300A" w14:textId="77777777">
        <w:tc>
          <w:tcPr>
            <w:tcW w:w="1255" w:type="dxa"/>
          </w:tcPr>
          <w:p w:rsidR="003803D9" w:rsidP="00343C8F" w:rsidRDefault="003803D9" w14:paraId="1B3ED493" w14:textId="3A55FD88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440" w:type="dxa"/>
          </w:tcPr>
          <w:p w:rsidR="003803D9" w:rsidP="00343C8F" w:rsidRDefault="009A539F" w14:paraId="546DCFA9" w14:textId="62E8735A">
            <w:pPr>
              <w:pStyle w:val="Bodytext"/>
              <w:ind w:left="0"/>
            </w:pPr>
            <w:r>
              <w:t>ProceedToBuy</w:t>
            </w:r>
            <w:r w:rsidR="003803D9">
              <w:t xml:space="preserve"> Module</w:t>
            </w:r>
          </w:p>
        </w:tc>
        <w:tc>
          <w:tcPr>
            <w:tcW w:w="5670" w:type="dxa"/>
          </w:tcPr>
          <w:p w:rsidR="003803D9" w:rsidP="00343C8F" w:rsidRDefault="00A03E67" w14:paraId="76CF2284" w14:textId="2BC7E016">
            <w:pPr>
              <w:pStyle w:val="Bodytext"/>
              <w:ind w:left="0"/>
            </w:pPr>
            <w:r>
              <w:t xml:space="preserve">ProceedToBuy </w:t>
            </w:r>
            <w:r w:rsidR="003803D9">
              <w:t>Module is a Middleware Microservice that performs following operations:</w:t>
            </w:r>
          </w:p>
          <w:p w:rsidR="005D27CF" w:rsidP="000E32BF" w:rsidRDefault="00423EC6" w14:paraId="2CEB3789" w14:textId="1CBA04B0">
            <w:pPr>
              <w:pStyle w:val="Bodytext"/>
              <w:numPr>
                <w:ilvl w:val="0"/>
                <w:numId w:val="26"/>
              </w:numPr>
            </w:pPr>
            <w:r>
              <w:t>Customer</w:t>
            </w:r>
            <w:r w:rsidR="00DB56DF">
              <w:t xml:space="preserve"> </w:t>
            </w:r>
            <w:r>
              <w:t>can add Product</w:t>
            </w:r>
            <w:r w:rsidR="00DB56DF">
              <w:t xml:space="preserve"> to wish list – this </w:t>
            </w:r>
            <w:r w:rsidR="005E6DEC">
              <w:t>is when product is out of stock</w:t>
            </w:r>
          </w:p>
          <w:p w:rsidR="003803D9" w:rsidP="000E32BF" w:rsidRDefault="00BF5DCA" w14:paraId="13C47272" w14:textId="4C953872">
            <w:pPr>
              <w:pStyle w:val="Bodytext"/>
              <w:numPr>
                <w:ilvl w:val="0"/>
                <w:numId w:val="26"/>
              </w:numPr>
            </w:pPr>
            <w:r>
              <w:t>Add</w:t>
            </w:r>
            <w:r w:rsidR="005D27CF">
              <w:t xml:space="preserve"> Product </w:t>
            </w:r>
            <w:r>
              <w:t>to cart</w:t>
            </w:r>
          </w:p>
        </w:tc>
      </w:tr>
      <w:tr w:rsidR="0091400E" w:rsidTr="00343C8F" w14:paraId="17675EBA" w14:textId="77777777">
        <w:tc>
          <w:tcPr>
            <w:tcW w:w="1255" w:type="dxa"/>
          </w:tcPr>
          <w:p w:rsidR="0091400E" w:rsidP="00343C8F" w:rsidRDefault="000E6C21" w14:paraId="6921A140" w14:textId="4A77ED98">
            <w:pPr>
              <w:pStyle w:val="Bodytext"/>
              <w:ind w:left="0"/>
            </w:pPr>
            <w:r>
              <w:t>REQ_03</w:t>
            </w:r>
          </w:p>
        </w:tc>
        <w:tc>
          <w:tcPr>
            <w:tcW w:w="1440" w:type="dxa"/>
          </w:tcPr>
          <w:p w:rsidR="0091400E" w:rsidP="00343C8F" w:rsidRDefault="0091400E" w14:paraId="4A33F6DB" w14:textId="77777777">
            <w:pPr>
              <w:pStyle w:val="Bodytext"/>
              <w:ind w:left="0"/>
            </w:pPr>
            <w:r>
              <w:t>Vendor Module</w:t>
            </w:r>
          </w:p>
        </w:tc>
        <w:tc>
          <w:tcPr>
            <w:tcW w:w="5670" w:type="dxa"/>
          </w:tcPr>
          <w:p w:rsidR="0091400E" w:rsidP="00343C8F" w:rsidRDefault="0091400E" w14:paraId="46920AE5" w14:textId="77777777">
            <w:pPr>
              <w:pStyle w:val="Bodytext"/>
              <w:ind w:left="0"/>
            </w:pPr>
            <w:r>
              <w:t>Vendor Module is a Middleware Microservice that performs the following operations:</w:t>
            </w:r>
          </w:p>
          <w:p w:rsidR="00862725" w:rsidP="00AC22B2" w:rsidRDefault="00862725" w14:paraId="2E0881C6" w14:textId="2DD94057">
            <w:pPr>
              <w:pStyle w:val="Bodytext"/>
              <w:numPr>
                <w:ilvl w:val="0"/>
                <w:numId w:val="18"/>
              </w:numPr>
              <w:ind w:right="0"/>
            </w:pPr>
            <w:r>
              <w:lastRenderedPageBreak/>
              <w:t>Give List Of Vendors</w:t>
            </w:r>
            <w:r w:rsidR="00CD5F81">
              <w:t xml:space="preserve"> </w:t>
            </w:r>
            <w:r>
              <w:t>for the given Product</w:t>
            </w:r>
          </w:p>
        </w:tc>
      </w:tr>
      <w:tr w:rsidR="0091400E" w:rsidTr="00343C8F" w14:paraId="2960EB7C" w14:textId="77777777">
        <w:tc>
          <w:tcPr>
            <w:tcW w:w="1255" w:type="dxa"/>
          </w:tcPr>
          <w:p w:rsidR="0091400E" w:rsidP="00343C8F" w:rsidRDefault="0091400E" w14:paraId="512AE862" w14:textId="77777777">
            <w:pPr>
              <w:pStyle w:val="Bodytext"/>
              <w:ind w:left="0"/>
            </w:pPr>
            <w:r>
              <w:lastRenderedPageBreak/>
              <w:t>REQ_04</w:t>
            </w:r>
          </w:p>
        </w:tc>
        <w:tc>
          <w:tcPr>
            <w:tcW w:w="1440" w:type="dxa"/>
          </w:tcPr>
          <w:p w:rsidR="0091400E" w:rsidP="00343C8F" w:rsidRDefault="0091400E" w14:paraId="7621E093" w14:textId="77777777">
            <w:pPr>
              <w:pStyle w:val="Bodytext"/>
              <w:ind w:left="0"/>
            </w:pPr>
            <w:r>
              <w:t>Ecommerce Portal</w:t>
            </w:r>
          </w:p>
        </w:tc>
        <w:tc>
          <w:tcPr>
            <w:tcW w:w="5670" w:type="dxa"/>
          </w:tcPr>
          <w:p w:rsidR="0091400E" w:rsidP="00343C8F" w:rsidRDefault="0091400E" w14:paraId="0CB1539A" w14:textId="3E882468">
            <w:pPr>
              <w:pStyle w:val="Bodytext"/>
              <w:ind w:left="0"/>
            </w:pPr>
            <w:r>
              <w:t xml:space="preserve">An e-Commerce Portal that allows a </w:t>
            </w:r>
            <w:r w:rsidR="00557645">
              <w:t>customer</w:t>
            </w:r>
            <w:r>
              <w:t xml:space="preserve"> to Login and allows to do following operations:</w:t>
            </w:r>
          </w:p>
          <w:p w:rsidR="0091400E" w:rsidP="000E32BF" w:rsidRDefault="0091400E" w14:paraId="09E0F984" w14:textId="77777777">
            <w:pPr>
              <w:pStyle w:val="Bodytext"/>
              <w:numPr>
                <w:ilvl w:val="0"/>
                <w:numId w:val="18"/>
              </w:numPr>
            </w:pPr>
            <w:r>
              <w:t>Login</w:t>
            </w:r>
          </w:p>
          <w:p w:rsidR="00800C11" w:rsidP="000E32BF" w:rsidRDefault="00800C11" w14:paraId="14221C1C" w14:textId="4A71803D">
            <w:pPr>
              <w:pStyle w:val="Bodytext"/>
              <w:numPr>
                <w:ilvl w:val="0"/>
                <w:numId w:val="18"/>
              </w:numPr>
            </w:pPr>
            <w:r>
              <w:t>Search for a product by id or name.</w:t>
            </w:r>
          </w:p>
          <w:p w:rsidR="0091400E" w:rsidP="000E32BF" w:rsidRDefault="0091400E" w14:paraId="16D0E3C5" w14:textId="49EC9522">
            <w:pPr>
              <w:pStyle w:val="Bodytext"/>
              <w:numPr>
                <w:ilvl w:val="0"/>
                <w:numId w:val="18"/>
              </w:numPr>
            </w:pPr>
            <w:r>
              <w:t>In the Product page, key in zip code and expected delivery date</w:t>
            </w:r>
          </w:p>
          <w:p w:rsidR="0091400E" w:rsidP="000E32BF" w:rsidRDefault="00327CA0" w14:paraId="66BEB37D" w14:textId="448A6455">
            <w:pPr>
              <w:pStyle w:val="Bodytext"/>
              <w:numPr>
                <w:ilvl w:val="0"/>
                <w:numId w:val="18"/>
              </w:numPr>
            </w:pPr>
            <w:r>
              <w:t>Proceed To Buy.</w:t>
            </w:r>
          </w:p>
          <w:p w:rsidR="009D2547" w:rsidP="000E32BF" w:rsidRDefault="009D2547" w14:paraId="0C37FD01" w14:textId="3B75FDED">
            <w:pPr>
              <w:pStyle w:val="Bodytext"/>
              <w:numPr>
                <w:ilvl w:val="0"/>
                <w:numId w:val="18"/>
              </w:numPr>
            </w:pPr>
            <w:r>
              <w:t>If product is out of stock, add to wish list</w:t>
            </w:r>
          </w:p>
          <w:p w:rsidR="0091400E" w:rsidP="0007302D" w:rsidRDefault="0091400E" w14:paraId="2392C05F" w14:textId="77777777">
            <w:pPr>
              <w:pStyle w:val="Bodytext"/>
              <w:numPr>
                <w:ilvl w:val="0"/>
                <w:numId w:val="18"/>
              </w:numPr>
            </w:pPr>
            <w:r>
              <w:t>Display product details</w:t>
            </w:r>
            <w:r w:rsidR="0073131E">
              <w:t>(</w:t>
            </w:r>
            <w:r w:rsidR="0007302D">
              <w:t>Id,</w:t>
            </w:r>
            <w:r w:rsidR="00D20542">
              <w:t xml:space="preserve"> </w:t>
            </w:r>
            <w:r w:rsidR="0007302D">
              <w:t>Name,</w:t>
            </w:r>
            <w:r w:rsidR="00D20542">
              <w:t xml:space="preserve"> </w:t>
            </w:r>
            <w:r w:rsidR="0073131E">
              <w:t>Price,</w:t>
            </w:r>
            <w:r w:rsidR="00D20542">
              <w:t xml:space="preserve"> </w:t>
            </w:r>
            <w:r w:rsidR="0007302D">
              <w:t>Vendor details,</w:t>
            </w:r>
            <w:r w:rsidR="00D20542">
              <w:t xml:space="preserve"> D</w:t>
            </w:r>
            <w:r w:rsidR="0007302D">
              <w:t>elivery charge</w:t>
            </w:r>
            <w:r w:rsidR="009B0231">
              <w:t>,</w:t>
            </w:r>
            <w:r w:rsidR="00D20542">
              <w:t xml:space="preserve"> </w:t>
            </w:r>
            <w:r w:rsidR="009B0231">
              <w:t>Order Total</w:t>
            </w:r>
            <w:r w:rsidR="0073131E">
              <w:t>)</w:t>
            </w:r>
            <w:r>
              <w:t xml:space="preserve"> in checkout page</w:t>
            </w:r>
            <w:r w:rsidR="0073131E">
              <w:t>.</w:t>
            </w:r>
          </w:p>
          <w:p w:rsidR="00E5651A" w:rsidP="0007302D" w:rsidRDefault="00E5651A" w14:paraId="3CF8A1B8" w14:textId="4B1050BD">
            <w:pPr>
              <w:pStyle w:val="Bodytext"/>
              <w:numPr>
                <w:ilvl w:val="0"/>
                <w:numId w:val="18"/>
              </w:numPr>
            </w:pPr>
            <w:r>
              <w:t>Rate a Product</w:t>
            </w:r>
          </w:p>
        </w:tc>
      </w:tr>
    </w:tbl>
    <w:p w:rsidR="009C5359" w:rsidP="008D5A9E" w:rsidRDefault="009C5359" w14:paraId="10714E29" w14:textId="77777777">
      <w:pPr>
        <w:pStyle w:val="Bodytext"/>
      </w:pPr>
    </w:p>
    <w:p w:rsidR="005670B6" w:rsidP="00DC7AAF" w:rsidRDefault="2F9456F4" w14:paraId="1B23388C" w14:textId="77777777">
      <w:pPr>
        <w:pStyle w:val="Heading2"/>
      </w:pPr>
      <w:bookmarkStart w:name="_Toc47095871" w:id="15"/>
      <w:bookmarkEnd w:id="11"/>
      <w:r>
        <w:t>Hardware and Software Requirement</w:t>
      </w:r>
      <w:bookmarkEnd w:id="15"/>
    </w:p>
    <w:p w:rsidR="00C01D89" w:rsidP="00380718" w:rsidRDefault="00C01D89" w14:paraId="04569592" w14:textId="77777777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:rsidR="00C01D89" w:rsidP="00380718" w:rsidRDefault="763C4664" w14:paraId="32387C1E" w14:textId="563C8F9B">
      <w:pPr>
        <w:pStyle w:val="Bodytext"/>
        <w:numPr>
          <w:ilvl w:val="1"/>
          <w:numId w:val="15"/>
        </w:numPr>
      </w:pPr>
      <w:r>
        <w:t>Developer Desktop PC with 8GB RAM</w:t>
      </w:r>
    </w:p>
    <w:p w:rsidR="00C01D89" w:rsidP="00380718" w:rsidRDefault="00C01D89" w14:paraId="5B583F74" w14:textId="6D243453">
      <w:pPr>
        <w:pStyle w:val="Bodytext"/>
        <w:numPr>
          <w:ilvl w:val="0"/>
          <w:numId w:val="15"/>
        </w:numPr>
      </w:pPr>
      <w:r>
        <w:t>Software Requirement</w:t>
      </w:r>
      <w:r w:rsidR="00093D87">
        <w:t xml:space="preserve"> (Java)</w:t>
      </w:r>
    </w:p>
    <w:p w:rsidR="00C01D89" w:rsidP="00380718" w:rsidRDefault="000014AB" w14:paraId="0491E4A2" w14:textId="44334997">
      <w:pPr>
        <w:pStyle w:val="Bodytext"/>
        <w:numPr>
          <w:ilvl w:val="1"/>
          <w:numId w:val="15"/>
        </w:numPr>
      </w:pPr>
      <w:r>
        <w:t>Spring Tool Suite (STS) Or any Latest Eclipse</w:t>
      </w:r>
    </w:p>
    <w:p w:rsidR="000014AB" w:rsidP="00380718" w:rsidRDefault="000014AB" w14:paraId="7E9B0755" w14:textId="4864B55D">
      <w:pPr>
        <w:pStyle w:val="Bodytext"/>
        <w:numPr>
          <w:ilvl w:val="2"/>
          <w:numId w:val="15"/>
        </w:numPr>
      </w:pPr>
      <w:r>
        <w:t>Have PMD Plugin, EclEmma Code Coverage Plugin and AWS Code Commit Enabled</w:t>
      </w:r>
    </w:p>
    <w:p w:rsidR="000014AB" w:rsidP="00380718" w:rsidRDefault="000014AB" w14:paraId="647D78C7" w14:textId="31D473FA">
      <w:pPr>
        <w:pStyle w:val="Bodytext"/>
        <w:numPr>
          <w:ilvl w:val="2"/>
          <w:numId w:val="15"/>
        </w:numPr>
      </w:pPr>
      <w:r>
        <w:t>Configure Maven in Eclipse</w:t>
      </w:r>
    </w:p>
    <w:p w:rsidR="00C01D89" w:rsidP="00380718" w:rsidRDefault="000014AB" w14:paraId="3DEB38FB" w14:textId="610D6D07">
      <w:pPr>
        <w:pStyle w:val="Bodytext"/>
        <w:numPr>
          <w:ilvl w:val="1"/>
          <w:numId w:val="15"/>
        </w:numPr>
      </w:pPr>
      <w:r>
        <w:t>Maven</w:t>
      </w:r>
    </w:p>
    <w:p w:rsidR="00902955" w:rsidP="00380718" w:rsidRDefault="000014AB" w14:paraId="6D7327E1" w14:textId="32197281">
      <w:pPr>
        <w:pStyle w:val="Bodytext"/>
        <w:numPr>
          <w:ilvl w:val="1"/>
          <w:numId w:val="15"/>
        </w:numPr>
      </w:pPr>
      <w:r>
        <w:t>Docker (Optional)</w:t>
      </w:r>
    </w:p>
    <w:p w:rsidR="00017A02" w:rsidP="00380718" w:rsidRDefault="00017A02" w14:paraId="154A85D3" w14:textId="0CDA44F8">
      <w:pPr>
        <w:pStyle w:val="Bodytext"/>
        <w:numPr>
          <w:ilvl w:val="1"/>
          <w:numId w:val="15"/>
        </w:numPr>
      </w:pPr>
      <w:r>
        <w:t>Postman Cl</w:t>
      </w:r>
      <w:r w:rsidR="00B82D5D">
        <w:t>ient in Chrome</w:t>
      </w:r>
    </w:p>
    <w:p w:rsidR="00BE64AE" w:rsidP="00BE64AE" w:rsidRDefault="00BE64AE" w14:paraId="5A4283FA" w14:textId="77777777">
      <w:pPr>
        <w:pStyle w:val="Bodytext"/>
        <w:numPr>
          <w:ilvl w:val="0"/>
          <w:numId w:val="15"/>
        </w:numPr>
      </w:pPr>
      <w:r>
        <w:t>Software Requirement (Dotnet)</w:t>
      </w:r>
    </w:p>
    <w:p w:rsidR="00BE64AE" w:rsidP="00BE64AE" w:rsidRDefault="00BE64AE" w14:paraId="44CDFC1D" w14:textId="77777777">
      <w:pPr>
        <w:pStyle w:val="Bodytext"/>
        <w:numPr>
          <w:ilvl w:val="1"/>
          <w:numId w:val="15"/>
        </w:numPr>
      </w:pPr>
      <w:r>
        <w:t>Visual studio 2017 enterprise edition</w:t>
      </w:r>
    </w:p>
    <w:p w:rsidR="00BE64AE" w:rsidP="00BE64AE" w:rsidRDefault="00BE64AE" w14:paraId="2D4DCCC3" w14:textId="77777777">
      <w:pPr>
        <w:pStyle w:val="Bodytext"/>
        <w:numPr>
          <w:ilvl w:val="1"/>
          <w:numId w:val="15"/>
        </w:numPr>
      </w:pPr>
      <w:r>
        <w:t>SQL Server 2014</w:t>
      </w:r>
    </w:p>
    <w:p w:rsidR="00BE64AE" w:rsidP="00BE64AE" w:rsidRDefault="00BE64AE" w14:paraId="1CB521B8" w14:textId="77777777">
      <w:pPr>
        <w:pStyle w:val="Bodytext"/>
        <w:numPr>
          <w:ilvl w:val="1"/>
          <w:numId w:val="15"/>
        </w:numPr>
      </w:pPr>
      <w:r>
        <w:t>Postman Client in Chrome</w:t>
      </w:r>
    </w:p>
    <w:p w:rsidR="00BE64AE" w:rsidP="00BE64AE" w:rsidRDefault="00BE64AE" w14:paraId="2C948F19" w14:textId="6BDB5141">
      <w:pPr>
        <w:pStyle w:val="Bodytext"/>
        <w:numPr>
          <w:ilvl w:val="1"/>
          <w:numId w:val="15"/>
        </w:numPr>
      </w:pPr>
      <w:r>
        <w:t>Azure cloud access</w:t>
      </w:r>
    </w:p>
    <w:p w:rsidR="00747257" w:rsidP="00747257" w:rsidRDefault="00747257" w14:paraId="4BB54333" w14:textId="41EDF75D">
      <w:pPr>
        <w:pStyle w:val="Bodytext"/>
      </w:pPr>
    </w:p>
    <w:p w:rsidR="00747257" w:rsidP="000970C7" w:rsidRDefault="00747257" w14:paraId="0F7FFC9C" w14:textId="0CB528B0">
      <w:pPr>
        <w:pStyle w:val="Heading2"/>
      </w:pPr>
      <w:bookmarkStart w:name="_Toc47095872" w:id="16"/>
      <w:r>
        <w:lastRenderedPageBreak/>
        <w:t>System Architecture Diagram</w:t>
      </w:r>
      <w:bookmarkEnd w:id="16"/>
    </w:p>
    <w:p w:rsidR="0073131E" w:rsidP="00747257" w:rsidRDefault="0073131E" w14:paraId="5627A5D7" w14:textId="77777777">
      <w:pPr>
        <w:pStyle w:val="Bodytext"/>
        <w:ind w:left="270" w:right="1109"/>
        <w:rPr>
          <w:noProof/>
        </w:rPr>
      </w:pPr>
    </w:p>
    <w:p w:rsidR="00747257" w:rsidP="00747257" w:rsidRDefault="00747257" w14:paraId="76AA526B" w14:textId="7F7D8AD0">
      <w:pPr>
        <w:pStyle w:val="Bodytext"/>
        <w:ind w:left="270" w:right="1109"/>
      </w:pPr>
      <w:r w:rsidR="00747257">
        <w:drawing>
          <wp:inline wp14:editId="00FC09FE" wp14:anchorId="7A4ED0DB">
            <wp:extent cx="5733416" cy="2317764"/>
            <wp:effectExtent l="0" t="0" r="635" b="6350"/>
            <wp:docPr id="579579231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205d10d7e294b3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CED" w:rsidP="005A3CED" w:rsidRDefault="005A3CED" w14:paraId="4D0E4071" w14:textId="2CB493EE">
      <w:pPr>
        <w:pStyle w:val="Heading1"/>
        <w:tabs>
          <w:tab w:val="clear" w:pos="3330"/>
        </w:tabs>
        <w:ind w:left="360"/>
        <w:rPr/>
      </w:pPr>
      <w:bookmarkStart w:name="_Toc46430827" w:id="17"/>
      <w:bookmarkStart w:name="_Toc47095873" w:id="18"/>
      <w:bookmarkStart w:name="_Toc506295515" w:id="19"/>
      <w:r w:rsidR="005A3CED">
        <w:rPr/>
        <w:t xml:space="preserve">Functional Requirements and </w:t>
      </w:r>
      <w:proofErr w:type="gramStart"/>
      <w:r w:rsidR="005A3CED">
        <w:rPr/>
        <w:t>High Level</w:t>
      </w:r>
      <w:proofErr w:type="gramEnd"/>
      <w:r w:rsidR="005A3CED">
        <w:rPr/>
        <w:t xml:space="preserve"> Design</w:t>
      </w:r>
      <w:bookmarkEnd w:id="17"/>
      <w:bookmarkEnd w:id="18"/>
    </w:p>
    <w:p w:rsidR="005A3CED" w:rsidP="000E32BF" w:rsidRDefault="005A3CED" w14:paraId="538245F2" w14:textId="457EF1EB">
      <w:pPr>
        <w:pStyle w:val="Heading2"/>
        <w:numPr>
          <w:ilvl w:val="1"/>
          <w:numId w:val="21"/>
        </w:numPr>
        <w:rPr/>
      </w:pPr>
      <w:bookmarkStart w:name="_Toc46430829" w:id="20"/>
      <w:bookmarkStart w:name="_Toc47095874" w:id="21"/>
      <w:r w:rsidR="11168765">
        <w:rPr/>
        <w:t>Use Case Diagram</w:t>
      </w:r>
      <w:bookmarkEnd w:id="20"/>
      <w:bookmarkEnd w:id="21"/>
    </w:p>
    <w:p w:rsidR="4E7ADAF4" w:rsidP="4E7ADAF4" w:rsidRDefault="4E7ADAF4" w14:paraId="0B7D0D1C" w14:textId="43C212EB">
      <w:pPr>
        <w:pStyle w:val="Bodytext"/>
      </w:pPr>
    </w:p>
    <w:p w:rsidR="6D3946FA" w:rsidP="4E7ADAF4" w:rsidRDefault="6D3946FA" w14:paraId="592D7918" w14:textId="4C4278CB">
      <w:pPr>
        <w:pStyle w:val="Bodytext"/>
      </w:pPr>
      <w:r w:rsidR="6D3946FA">
        <w:drawing>
          <wp:inline wp14:editId="3D0A339A" wp14:anchorId="0A03F4D2">
            <wp:extent cx="4895850" cy="3930718"/>
            <wp:effectExtent l="0" t="0" r="0" b="0"/>
            <wp:docPr id="2484263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0992f225c645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3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ADAF4" w:rsidP="4E7ADAF4" w:rsidRDefault="4E7ADAF4" w14:paraId="4F9366C8" w14:textId="06781641">
      <w:pPr>
        <w:pStyle w:val="Bodytext"/>
      </w:pPr>
    </w:p>
    <w:p w:rsidR="4E7ADAF4" w:rsidP="4E7ADAF4" w:rsidRDefault="4E7ADAF4" w14:paraId="07E825D7" w14:textId="4577F132">
      <w:pPr>
        <w:pStyle w:val="Bodytext"/>
      </w:pPr>
    </w:p>
    <w:p w:rsidR="11168765" w:rsidP="4E7ADAF4" w:rsidRDefault="11168765" w14:paraId="063217D0">
      <w:pPr>
        <w:pStyle w:val="Heading2"/>
        <w:numPr>
          <w:ilvl w:val="1"/>
          <w:numId w:val="21"/>
        </w:numPr>
        <w:rPr/>
      </w:pPr>
      <w:r w:rsidR="11168765">
        <w:rPr/>
        <w:t>Individual Components of the System</w:t>
      </w:r>
    </w:p>
    <w:p w:rsidR="4E7ADAF4" w:rsidP="4E7ADAF4" w:rsidRDefault="4E7ADAF4" w14:paraId="1C055362" w14:textId="0EED0C58">
      <w:pPr>
        <w:pStyle w:val="Bodytext"/>
      </w:pPr>
    </w:p>
    <w:p w:rsidRPr="006474DF" w:rsidR="006474DF" w:rsidP="006474DF" w:rsidRDefault="005D4644" w14:paraId="6BFB2937" w14:textId="53BF2334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 w:val="1"/>
          <w:bCs w:val="1"/>
        </w:rPr>
      </w:pPr>
      <w:bookmarkStart w:name="_Toc47095875" w:id="22"/>
      <w:bookmarkEnd w:id="19"/>
      <w:r w:rsidRPr="4E7ADAF4" w:rsidR="005D4644">
        <w:rPr>
          <w:rFonts w:ascii="Calibri" w:hAnsi="Calibri"/>
          <w:b w:val="1"/>
          <w:bCs w:val="1"/>
        </w:rPr>
        <w:t>Product</w:t>
      </w:r>
      <w:r w:rsidRPr="4E7ADAF4" w:rsidR="009E018F">
        <w:rPr>
          <w:rFonts w:ascii="Calibri" w:hAnsi="Calibri"/>
          <w:b w:val="1"/>
          <w:bCs w:val="1"/>
        </w:rPr>
        <w:t xml:space="preserve"> </w:t>
      </w:r>
      <w:r w:rsidRPr="4E7ADAF4" w:rsidR="00233360">
        <w:rPr>
          <w:rFonts w:ascii="Calibri" w:hAnsi="Calibri"/>
          <w:b w:val="1"/>
          <w:bCs w:val="1"/>
        </w:rPr>
        <w:t>Microservice</w:t>
      </w:r>
      <w:bookmarkEnd w:id="22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0C7FB6" w:rsidTr="4E7ADAF4" w14:paraId="0F3996A8" w14:textId="77777777">
        <w:tc>
          <w:tcPr>
            <w:tcW w:w="2750" w:type="dxa"/>
            <w:shd w:val="clear" w:color="auto" w:fill="FABF8F"/>
            <w:tcMar/>
          </w:tcPr>
          <w:p w:rsidRPr="00461BB0" w:rsidR="000C7FB6" w:rsidP="000C7FB6" w:rsidRDefault="00550BAD" w14:paraId="721B4032" w14:textId="40E3148B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Product</w:t>
            </w:r>
            <w:r w:rsidRPr="00461BB0" w:rsidR="000C7FB6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:rsidRPr="006B116D" w:rsidR="000C7FB6" w:rsidP="000970C7" w:rsidRDefault="000C7FB6" w14:paraId="1A7ABA19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0C7FB6" w:rsidP="005D68DE" w:rsidRDefault="00550BAD" w14:paraId="71421557" w14:textId="5548A622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Product</w:t>
            </w:r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</w:p>
        </w:tc>
      </w:tr>
      <w:tr w:rsidRPr="00822AAD" w:rsidR="000C7FB6" w:rsidTr="4E7ADAF4" w14:paraId="11B8D6E2" w14:textId="77777777">
        <w:tc>
          <w:tcPr>
            <w:tcW w:w="9270" w:type="dxa"/>
            <w:gridSpan w:val="2"/>
            <w:shd w:val="clear" w:color="auto" w:fill="auto"/>
            <w:tcMar/>
          </w:tcPr>
          <w:p w:rsidR="000C7FB6" w:rsidP="000970C7" w:rsidRDefault="000C7FB6" w14:paraId="2F555BD0" w14:textId="3E1DBB34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="003B526B" w:rsidP="000970C7" w:rsidRDefault="00444966" w14:paraId="1705E5CC" w14:textId="289B34D4">
            <w:pPr>
              <w:spacing w:before="0" w:after="0" w:line="276" w:lineRule="auto"/>
            </w:pPr>
            <w:r>
              <w:t xml:space="preserve">Can assume that </w:t>
            </w:r>
            <w:r w:rsidR="00FA4A4B">
              <w:t>eCommerce</w:t>
            </w:r>
            <w:r w:rsidR="0054554C">
              <w:t xml:space="preserve"> </w:t>
            </w:r>
            <w:r w:rsidR="00FC6036">
              <w:t>Portal App</w:t>
            </w:r>
            <w:r w:rsidRPr="00E06272" w:rsidR="00B92D96">
              <w:t xml:space="preserve"> is the only </w:t>
            </w:r>
            <w:r w:rsidR="00C633A9">
              <w:t>client</w:t>
            </w:r>
            <w:r w:rsidR="00E952A3">
              <w:t xml:space="preserve"> to this </w:t>
            </w:r>
            <w:r w:rsidR="003C48F6">
              <w:t>Micro</w:t>
            </w:r>
            <w:r w:rsidR="00233360">
              <w:t>service</w:t>
            </w:r>
            <w:r w:rsidRPr="00E06272" w:rsidR="00B92D96">
              <w:t xml:space="preserve">. </w:t>
            </w:r>
          </w:p>
          <w:p w:rsidR="000B1943" w:rsidP="000B1943" w:rsidRDefault="000B1943" w14:paraId="5C7024BB" w14:textId="1E9A73CB">
            <w:pPr>
              <w:spacing w:before="0" w:after="0" w:line="276" w:lineRule="auto"/>
            </w:pPr>
            <w:r w:rsidRPr="00E06272">
              <w:t xml:space="preserve">An authorized </w:t>
            </w:r>
            <w:r>
              <w:t>customer can search for product using product id or name.</w:t>
            </w:r>
          </w:p>
          <w:p w:rsidR="00652EA0" w:rsidP="000970C7" w:rsidRDefault="00652EA0" w14:paraId="4B7443FC" w14:textId="466102FF">
            <w:pPr>
              <w:spacing w:before="0" w:after="0" w:line="276" w:lineRule="auto"/>
            </w:pPr>
          </w:p>
          <w:p w:rsidR="00600C57" w:rsidP="00E32E2D" w:rsidRDefault="00FA24B4" w14:paraId="61695D1A" w14:textId="0D86E835">
            <w:pPr>
              <w:spacing w:before="0" w:after="0" w:line="276" w:lineRule="auto"/>
            </w:pPr>
            <w:r>
              <w:t>Post Authorization, t</w:t>
            </w:r>
            <w:r w:rsidR="00600C57">
              <w:t>he product id,</w:t>
            </w:r>
            <w:r w:rsidR="00E32E2D">
              <w:t xml:space="preserve"> </w:t>
            </w:r>
            <w:r w:rsidR="00600C57">
              <w:t>name,</w:t>
            </w:r>
            <w:r w:rsidR="00E32E2D">
              <w:t xml:space="preserve"> </w:t>
            </w:r>
            <w:r w:rsidR="00600C57">
              <w:t>price</w:t>
            </w:r>
            <w:r w:rsidR="005379C4">
              <w:t>,</w:t>
            </w:r>
            <w:r w:rsidR="00E32E2D">
              <w:t xml:space="preserve"> </w:t>
            </w:r>
            <w:r w:rsidR="005379C4">
              <w:t>product image reference</w:t>
            </w:r>
            <w:r w:rsidR="00600C57">
              <w:t xml:space="preserve"> and description details are returned as output.</w:t>
            </w:r>
          </w:p>
          <w:p w:rsidR="00E32E2D" w:rsidP="00E32E2D" w:rsidRDefault="00E32E2D" w14:paraId="4F82C74A" w14:textId="77777777">
            <w:pPr>
              <w:spacing w:before="0" w:after="0" w:line="276" w:lineRule="auto"/>
              <w:rPr>
                <w:rFonts w:cs="Calibri"/>
                <w:lang w:val="en-GB"/>
              </w:rPr>
            </w:pPr>
          </w:p>
          <w:p w:rsidRPr="004249B8" w:rsidR="00600C57" w:rsidP="009C68A3" w:rsidRDefault="00600C57" w14:paraId="78AFF78D" w14:textId="1DDB24AE">
            <w:pPr>
              <w:pStyle w:val="Bodytext"/>
              <w:ind w:left="0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If the product is inactive or out of stock then  appropriate message should returned as output.</w:t>
            </w:r>
            <w:r w:rsidR="00281535">
              <w:rPr>
                <w:rFonts w:cs="Calibri"/>
                <w:lang w:val="en-GB"/>
              </w:rPr>
              <w:t xml:space="preserve"> The customer adds a Rating which must get associated to the product</w:t>
            </w:r>
          </w:p>
        </w:tc>
      </w:tr>
      <w:tr w:rsidRPr="00822AAD" w:rsidR="000C7FB6" w:rsidTr="4E7ADAF4" w14:paraId="56FC1B9F" w14:textId="77777777">
        <w:tc>
          <w:tcPr>
            <w:tcW w:w="9270" w:type="dxa"/>
            <w:gridSpan w:val="2"/>
            <w:shd w:val="clear" w:color="auto" w:fill="auto"/>
            <w:tcMar/>
          </w:tcPr>
          <w:p w:rsidR="000C7FB6" w:rsidP="000970C7" w:rsidRDefault="00E06272" w14:paraId="7B185CE9" w14:textId="4886C489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Pr="00F84AF5" w:rsidR="00F84AF5" w:rsidP="000E32BF" w:rsidRDefault="001449F6" w14:paraId="27A6A0D1" w14:textId="77777777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F84AF5">
              <w:rPr>
                <w:rFonts w:cs="Calibri"/>
                <w:b/>
                <w:szCs w:val="24"/>
              </w:rPr>
              <w:t>Product</w:t>
            </w:r>
            <w:r w:rsidRPr="00F84AF5" w:rsidR="00F84AF5">
              <w:rPr>
                <w:rFonts w:cs="Calibri"/>
                <w:b/>
                <w:szCs w:val="24"/>
              </w:rPr>
              <w:t xml:space="preserve">  </w:t>
            </w:r>
          </w:p>
          <w:p w:rsidR="00F84AF5" w:rsidP="4E7ADAF4" w:rsidRDefault="00F84AF5" w14:paraId="556AB4CD" w14:textId="3C094A53">
            <w:pPr>
              <w:spacing w:after="0" w:line="276" w:lineRule="auto"/>
              <w:ind w:left="1080" w:right="-108"/>
              <w:rPr>
                <w:rFonts w:cs="Calibri"/>
              </w:rPr>
            </w:pPr>
            <w:r w:rsidRPr="4E7ADAF4" w:rsidR="0F904D8D">
              <w:rPr>
                <w:rFonts w:cs="Calibri"/>
              </w:rPr>
              <w:t>&lt;</w:t>
            </w:r>
            <w:r w:rsidRPr="4E7ADAF4" w:rsidR="0F904D8D">
              <w:rPr>
                <w:rFonts w:cs="Calibri"/>
              </w:rPr>
              <w:t>Id,</w:t>
            </w:r>
            <w:r w:rsidRPr="4E7ADAF4" w:rsidR="43AE35B1">
              <w:rPr>
                <w:rFonts w:cs="Calibri"/>
              </w:rPr>
              <w:t xml:space="preserve"> </w:t>
            </w:r>
            <w:r w:rsidRPr="4E7ADAF4" w:rsidR="0F904D8D">
              <w:rPr>
                <w:rFonts w:cs="Calibri"/>
              </w:rPr>
              <w:t>Price,</w:t>
            </w:r>
            <w:r w:rsidRPr="4E7ADAF4" w:rsidR="43AE35B1">
              <w:rPr>
                <w:rFonts w:cs="Calibri"/>
              </w:rPr>
              <w:t xml:space="preserve"> </w:t>
            </w:r>
            <w:r w:rsidRPr="4E7ADAF4" w:rsidR="0F904D8D">
              <w:rPr>
                <w:rFonts w:cs="Calibri"/>
              </w:rPr>
              <w:t>Name,</w:t>
            </w:r>
            <w:r w:rsidRPr="4E7ADAF4" w:rsidR="43AE35B1">
              <w:rPr>
                <w:rFonts w:cs="Calibri"/>
              </w:rPr>
              <w:t xml:space="preserve"> </w:t>
            </w:r>
            <w:r w:rsidRPr="4E7ADAF4" w:rsidR="0F904D8D">
              <w:rPr>
                <w:rFonts w:cs="Calibri"/>
              </w:rPr>
              <w:t>Description</w:t>
            </w:r>
            <w:r w:rsidRPr="4E7ADAF4" w:rsidR="31760585">
              <w:rPr>
                <w:rFonts w:cs="Calibri"/>
              </w:rPr>
              <w:t>,</w:t>
            </w:r>
            <w:r w:rsidRPr="4E7ADAF4" w:rsidR="6F5423D3">
              <w:rPr>
                <w:rFonts w:cs="Calibri"/>
              </w:rPr>
              <w:t xml:space="preserve"> CategoryName, </w:t>
            </w:r>
            <w:r w:rsidRPr="4E7ADAF4" w:rsidR="31760585">
              <w:rPr>
                <w:rFonts w:cs="Calibri"/>
              </w:rPr>
              <w:t>image_name</w:t>
            </w:r>
            <w:r w:rsidRPr="4E7ADAF4" w:rsidR="35367A62">
              <w:rPr>
                <w:rFonts w:cs="Calibri"/>
              </w:rPr>
              <w:t>, rating</w:t>
            </w:r>
            <w:r w:rsidRPr="4E7ADAF4" w:rsidR="0F904D8D">
              <w:rPr>
                <w:rFonts w:cs="Calibri"/>
              </w:rPr>
              <w:t>&gt;</w:t>
            </w:r>
          </w:p>
          <w:p w:rsidRPr="00B56924" w:rsidR="00B56924" w:rsidP="00B56924" w:rsidRDefault="00B56924" w14:paraId="457203A0" w14:textId="6DE27375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B30FBF" w:rsidP="00B30FBF" w:rsidRDefault="00B30FBF" w14:paraId="22FA1D0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B30FBF" w:rsidP="00AE2670" w:rsidRDefault="00550BAD" w14:paraId="3E1221CA" w14:textId="580E046D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Pro</w:t>
            </w:r>
            <w:r w:rsidR="00F0581C">
              <w:rPr>
                <w:rFonts w:cs="Calibri"/>
                <w:b/>
                <w:szCs w:val="24"/>
              </w:rPr>
              <w:t>duct</w:t>
            </w:r>
            <w:r w:rsidRPr="00AE2670" w:rsidR="00B30FBF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5D1347" w:rsidR="001303BC" w:rsidP="000E32BF" w:rsidRDefault="003F5A7C" w14:paraId="7C3626EE" w14:textId="09ADA42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Segoe UI" w:hAnsi="Segoe UI" w:cs="Segoe UI"/>
                <w:sz w:val="21"/>
                <w:szCs w:val="21"/>
              </w:rPr>
            </w:pPr>
            <w:r w:rsidRPr="003F5A7C">
              <w:rPr>
                <w:rFonts w:cs="Arial"/>
              </w:rPr>
              <w:t>GET: /</w:t>
            </w:r>
            <w:r w:rsidR="005D1347">
              <w:rPr>
                <w:rFonts w:cs="Arial"/>
              </w:rPr>
              <w:t>search</w:t>
            </w:r>
            <w:r w:rsidR="005D1347">
              <w:rPr>
                <w:rFonts w:ascii="Segoe UI" w:hAnsi="Segoe UI" w:cs="Segoe UI"/>
                <w:sz w:val="21"/>
                <w:szCs w:val="21"/>
              </w:rPr>
              <w:t>P</w:t>
            </w:r>
            <w:r w:rsidRPr="003F5A7C">
              <w:rPr>
                <w:rFonts w:ascii="Segoe UI" w:hAnsi="Segoe UI" w:cs="Segoe UI"/>
                <w:sz w:val="21"/>
                <w:szCs w:val="21"/>
              </w:rPr>
              <w:t>roduct</w:t>
            </w:r>
            <w:r w:rsidR="005D1347">
              <w:rPr>
                <w:rFonts w:ascii="Segoe UI" w:hAnsi="Segoe UI" w:cs="Segoe UI"/>
                <w:sz w:val="21"/>
                <w:szCs w:val="21"/>
              </w:rPr>
              <w:t>ById</w:t>
            </w:r>
            <w:r w:rsidRPr="003F5A7C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3F5A7C" w:rsidR="001303BC">
              <w:rPr>
                <w:rFonts w:cs="Arial"/>
              </w:rPr>
              <w:t xml:space="preserve">(Input: Product_ID | Output: Product </w:t>
            </w:r>
            <w:r w:rsidR="009C68A3">
              <w:rPr>
                <w:rFonts w:cs="Arial"/>
              </w:rPr>
              <w:t>object</w:t>
            </w:r>
            <w:r w:rsidRPr="003F5A7C" w:rsidR="001303BC">
              <w:rPr>
                <w:rFonts w:cs="Arial"/>
              </w:rPr>
              <w:t>)</w:t>
            </w:r>
          </w:p>
          <w:p w:rsidRPr="00B16CAA" w:rsidR="005D1347" w:rsidP="000E32BF" w:rsidRDefault="005D1347" w14:paraId="257E7FC7" w14:textId="0ACCA80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Segoe UI" w:hAnsi="Segoe UI" w:cs="Segoe UI"/>
                <w:sz w:val="21"/>
                <w:szCs w:val="21"/>
              </w:rPr>
            </w:pPr>
            <w:r w:rsidRPr="4E7ADAF4" w:rsidR="2A460D3A">
              <w:rPr>
                <w:rFonts w:cs="Arial"/>
              </w:rPr>
              <w:t>GET: /</w:t>
            </w:r>
            <w:proofErr w:type="spellStart"/>
            <w:r w:rsidRPr="4E7ADAF4" w:rsidR="2A460D3A">
              <w:rPr>
                <w:rFonts w:cs="Arial"/>
              </w:rPr>
              <w:t>search</w:t>
            </w:r>
            <w:r w:rsidRPr="4E7ADAF4" w:rsidR="2A460D3A">
              <w:rPr>
                <w:rFonts w:ascii="Segoe UI" w:hAnsi="Segoe UI" w:cs="Segoe UI"/>
                <w:sz w:val="21"/>
                <w:szCs w:val="21"/>
              </w:rPr>
              <w:t>P</w:t>
            </w:r>
            <w:r w:rsidRPr="4E7ADAF4" w:rsidR="2A460D3A">
              <w:rPr>
                <w:rFonts w:ascii="Segoe UI" w:hAnsi="Segoe UI" w:cs="Segoe UI"/>
                <w:sz w:val="21"/>
                <w:szCs w:val="21"/>
              </w:rPr>
              <w:t>roduct</w:t>
            </w:r>
            <w:r w:rsidRPr="4E7ADAF4" w:rsidR="2A460D3A">
              <w:rPr>
                <w:rFonts w:ascii="Segoe UI" w:hAnsi="Segoe UI" w:cs="Segoe UI"/>
                <w:sz w:val="21"/>
                <w:szCs w:val="21"/>
              </w:rPr>
              <w:t>ByName</w:t>
            </w:r>
            <w:proofErr w:type="spellEnd"/>
            <w:r w:rsidRPr="4E7ADAF4" w:rsidR="2A460D3A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4E7ADAF4" w:rsidR="2A460D3A">
              <w:rPr>
                <w:rFonts w:cs="Arial"/>
              </w:rPr>
              <w:t xml:space="preserve">(Input: </w:t>
            </w:r>
            <w:proofErr w:type="spellStart"/>
            <w:r w:rsidRPr="4E7ADAF4" w:rsidR="2A460D3A">
              <w:rPr>
                <w:rFonts w:cs="Arial"/>
              </w:rPr>
              <w:t>Product</w:t>
            </w:r>
            <w:r w:rsidRPr="4E7ADAF4" w:rsidR="2A460D3A">
              <w:rPr>
                <w:rFonts w:cs="Arial"/>
              </w:rPr>
              <w:t>_Name</w:t>
            </w:r>
            <w:proofErr w:type="spellEnd"/>
            <w:r w:rsidRPr="4E7ADAF4" w:rsidR="2A460D3A">
              <w:rPr>
                <w:rFonts w:cs="Arial"/>
              </w:rPr>
              <w:t xml:space="preserve">| Output: </w:t>
            </w:r>
            <w:r w:rsidRPr="4E7ADAF4" w:rsidR="009C68A3">
              <w:rPr>
                <w:rFonts w:cs="Arial"/>
              </w:rPr>
              <w:t xml:space="preserve">Product </w:t>
            </w:r>
            <w:r w:rsidRPr="4E7ADAF4" w:rsidR="009C68A3">
              <w:rPr>
                <w:rFonts w:cs="Arial"/>
              </w:rPr>
              <w:t>object</w:t>
            </w:r>
            <w:r w:rsidRPr="4E7ADAF4" w:rsidR="2A460D3A">
              <w:rPr>
                <w:rFonts w:cs="Arial"/>
              </w:rPr>
              <w:t>)</w:t>
            </w:r>
          </w:p>
          <w:p w:rsidRPr="005D1347" w:rsidR="00B16CAA" w:rsidP="000E32BF" w:rsidRDefault="00B16CAA" w14:paraId="68571472" w14:textId="7A1D40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Segoe UI" w:hAnsi="Segoe UI" w:cs="Segoe UI"/>
                <w:sz w:val="21"/>
                <w:szCs w:val="21"/>
              </w:rPr>
            </w:pPr>
            <w:r w:rsidRPr="4E7ADAF4" w:rsidR="5F150B78">
              <w:rPr>
                <w:rFonts w:cs="Arial"/>
              </w:rPr>
              <w:t>POST: /</w:t>
            </w:r>
            <w:proofErr w:type="spellStart"/>
            <w:r w:rsidRPr="4E7ADAF4" w:rsidR="5F150B78">
              <w:rPr>
                <w:rFonts w:cs="Arial"/>
              </w:rPr>
              <w:t>addProductRating</w:t>
            </w:r>
            <w:proofErr w:type="spellEnd"/>
            <w:r w:rsidRPr="4E7ADAF4" w:rsidR="5F150B78">
              <w:rPr>
                <w:rFonts w:cs="Arial"/>
              </w:rPr>
              <w:t xml:space="preserve"> (product ID, rating | Output:  Status)</w:t>
            </w:r>
          </w:p>
          <w:p w:rsidR="69868FF9" w:rsidP="4E7ADAF4" w:rsidRDefault="69868FF9" w14:paraId="35640926" w14:textId="3BB59DC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Calibri" w:hAnsi="Calibri" w:eastAsia="Calibri" w:cs="Calibri"/>
                <w:color w:val="0070C0"/>
                <w:sz w:val="22"/>
                <w:szCs w:val="22"/>
              </w:rPr>
            </w:pPr>
            <w:r w:rsidRPr="4E7ADAF4" w:rsidR="69868FF9">
              <w:rPr>
                <w:rFonts w:cs="Arial"/>
                <w:color w:val="0070C0"/>
              </w:rPr>
              <w:t>GET: /</w:t>
            </w:r>
            <w:proofErr w:type="spellStart"/>
            <w:r w:rsidRPr="4E7ADAF4" w:rsidR="69868FF9">
              <w:rPr>
                <w:rFonts w:cs="Arial"/>
                <w:color w:val="0070C0"/>
              </w:rPr>
              <w:t>search</w:t>
            </w:r>
            <w:r w:rsidRPr="4E7ADAF4" w:rsidR="69868FF9">
              <w:rPr>
                <w:rFonts w:ascii="Segoe UI" w:hAnsi="Segoe UI" w:cs="Segoe UI"/>
                <w:color w:val="0070C0"/>
                <w:sz w:val="21"/>
                <w:szCs w:val="21"/>
              </w:rPr>
              <w:t>ProductsByCategory</w:t>
            </w:r>
            <w:proofErr w:type="spellEnd"/>
            <w:r w:rsidRPr="4E7ADAF4" w:rsidR="69868FF9">
              <w:rPr>
                <w:rFonts w:cs="Arial"/>
                <w:color w:val="0070C0"/>
              </w:rPr>
              <w:t xml:space="preserve">(Input: </w:t>
            </w:r>
            <w:proofErr w:type="spellStart"/>
            <w:r w:rsidRPr="4E7ADAF4" w:rsidR="69868FF9">
              <w:rPr>
                <w:rFonts w:cs="Arial"/>
                <w:color w:val="0070C0"/>
              </w:rPr>
              <w:t>Category_Name</w:t>
            </w:r>
            <w:proofErr w:type="spellEnd"/>
            <w:r w:rsidRPr="4E7ADAF4" w:rsidR="69868FF9">
              <w:rPr>
                <w:rFonts w:cs="Arial"/>
                <w:color w:val="0070C0"/>
              </w:rPr>
              <w:t>| Output: Product List</w:t>
            </w:r>
            <w:r w:rsidRPr="4E7ADAF4" w:rsidR="69868FF9">
              <w:rPr>
                <w:rFonts w:cs="Arial"/>
                <w:color w:val="0070C0"/>
              </w:rPr>
              <w:t>)</w:t>
            </w:r>
          </w:p>
          <w:p w:rsidRPr="00A40563" w:rsidR="00B6654D" w:rsidP="005379C4" w:rsidRDefault="00B6654D" w14:paraId="308AC6DF" w14:textId="0A3EC3E3">
            <w:pPr>
              <w:spacing w:before="0" w:after="0" w:line="276" w:lineRule="auto"/>
              <w:ind w:left="216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0C7FB6" w:rsidTr="4E7ADAF4" w14:paraId="7CC531EE" w14:textId="77777777">
        <w:tc>
          <w:tcPr>
            <w:tcW w:w="9270" w:type="dxa"/>
            <w:gridSpan w:val="2"/>
            <w:shd w:val="clear" w:color="auto" w:fill="auto"/>
            <w:tcMar/>
          </w:tcPr>
          <w:p w:rsidRPr="00F50C63" w:rsidR="000C7FB6" w:rsidP="00557645" w:rsidRDefault="000C7FB6" w14:paraId="20BC8EF6" w14:textId="382DA566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557645">
              <w:rPr>
                <w:rFonts w:ascii="Calibri" w:hAnsi="Calibri" w:cs="Calibri"/>
                <w:sz w:val="22"/>
                <w:szCs w:val="24"/>
              </w:rPr>
              <w:t>e-Commerce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Portal (local MVC app)</w:t>
            </w:r>
          </w:p>
        </w:tc>
      </w:tr>
      <w:tr w:rsidRPr="00822AAD" w:rsidR="000C7FB6" w:rsidTr="4E7ADAF4" w14:paraId="4E706D0E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4530FE" w:rsidR="000C7FB6" w:rsidP="000970C7" w:rsidRDefault="000C7FB6" w14:paraId="73C4CCA7" w14:textId="173D5E9E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0C7FB6" w:rsidP="000E32BF" w:rsidRDefault="003246DB" w14:paraId="5FEC1C5A" w14:textId="591C5078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Customer </w:t>
            </w:r>
            <w:r w:rsidR="00BA1C4B">
              <w:rPr>
                <w:rFonts w:ascii="Calibri" w:hAnsi="Calibri" w:cs="Calibri"/>
                <w:sz w:val="22"/>
                <w:szCs w:val="24"/>
              </w:rPr>
              <w:t xml:space="preserve">Portal will </w:t>
            </w:r>
            <w:r w:rsidR="00B403CC">
              <w:rPr>
                <w:rFonts w:ascii="Calibri" w:hAnsi="Calibri" w:cs="Calibri"/>
                <w:sz w:val="22"/>
                <w:szCs w:val="24"/>
              </w:rPr>
              <w:t xml:space="preserve">request for </w:t>
            </w:r>
            <w:r>
              <w:rPr>
                <w:rFonts w:ascii="Calibri" w:hAnsi="Calibri" w:cs="Calibri"/>
                <w:sz w:val="22"/>
                <w:szCs w:val="24"/>
              </w:rPr>
              <w:t>searchProductById,</w:t>
            </w:r>
            <w:r w:rsidR="0087181B">
              <w:rPr>
                <w:rFonts w:cs="Arial"/>
              </w:rPr>
              <w:t xml:space="preserve"> search</w:t>
            </w:r>
            <w:r w:rsidR="0087181B">
              <w:rPr>
                <w:rFonts w:ascii="Segoe UI" w:hAnsi="Segoe UI" w:cs="Segoe UI"/>
                <w:sz w:val="21"/>
                <w:szCs w:val="21"/>
              </w:rPr>
              <w:t>P</w:t>
            </w:r>
            <w:r w:rsidRPr="003F5A7C" w:rsidR="0087181B">
              <w:rPr>
                <w:rFonts w:ascii="Segoe UI" w:hAnsi="Segoe UI" w:cs="Segoe UI"/>
                <w:sz w:val="21"/>
                <w:szCs w:val="21"/>
              </w:rPr>
              <w:t>roduct</w:t>
            </w:r>
            <w:r w:rsidR="0087181B">
              <w:rPr>
                <w:rFonts w:ascii="Segoe UI" w:hAnsi="Segoe UI" w:cs="Segoe UI"/>
                <w:sz w:val="21"/>
                <w:szCs w:val="21"/>
              </w:rPr>
              <w:t>ByName</w:t>
            </w:r>
            <w:r w:rsidRPr="003F5A7C" w:rsidR="0087181B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4"/>
              </w:rPr>
              <w:t>operations.</w:t>
            </w:r>
          </w:p>
          <w:p w:rsidR="00D94AD3" w:rsidP="000E32BF" w:rsidRDefault="00F34392" w14:paraId="28DEDC60" w14:textId="54BEB7DE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Authorization has to be performed.</w:t>
            </w:r>
          </w:p>
          <w:p w:rsidR="000C7FB6" w:rsidP="000E32BF" w:rsidRDefault="003246DB" w14:paraId="21D78E18" w14:textId="77777777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At any point in time, customer must be able to search a product </w:t>
            </w:r>
            <w:r w:rsidR="003C775A">
              <w:rPr>
                <w:rFonts w:ascii="Calibri" w:hAnsi="Calibri" w:cs="Calibri"/>
                <w:sz w:val="22"/>
                <w:szCs w:val="24"/>
              </w:rPr>
              <w:t>details from the eCommerce</w:t>
            </w:r>
            <w:r w:rsidR="0033036B">
              <w:rPr>
                <w:rFonts w:ascii="Calibri" w:hAnsi="Calibri" w:cs="Calibri"/>
                <w:sz w:val="22"/>
                <w:szCs w:val="24"/>
              </w:rPr>
              <w:t xml:space="preserve"> Portal Client. Hence the </w:t>
            </w:r>
            <w:r w:rsidR="003C775A">
              <w:rPr>
                <w:rFonts w:ascii="Calibri" w:hAnsi="Calibri" w:cs="Calibri"/>
                <w:sz w:val="22"/>
                <w:szCs w:val="24"/>
              </w:rPr>
              <w:t>Product</w:t>
            </w:r>
            <w:r w:rsidR="0033036B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r w:rsidR="0033036B">
              <w:rPr>
                <w:rFonts w:ascii="Calibri" w:hAnsi="Calibri" w:cs="Calibri"/>
                <w:sz w:val="22"/>
                <w:szCs w:val="24"/>
              </w:rPr>
              <w:t xml:space="preserve"> must expose the </w:t>
            </w:r>
            <w:r w:rsidR="003C775A">
              <w:rPr>
                <w:rFonts w:ascii="Calibri" w:hAnsi="Calibri" w:cs="Calibri"/>
                <w:sz w:val="22"/>
                <w:szCs w:val="24"/>
              </w:rPr>
              <w:t>Product</w:t>
            </w:r>
            <w:r w:rsidR="0033036B">
              <w:rPr>
                <w:rFonts w:ascii="Calibri" w:hAnsi="Calibri" w:cs="Calibri"/>
                <w:sz w:val="22"/>
                <w:szCs w:val="24"/>
              </w:rPr>
              <w:t xml:space="preserve"> Details through /</w:t>
            </w:r>
            <w:r w:rsidR="003C775A">
              <w:rPr>
                <w:rFonts w:cs="Arial"/>
                <w:szCs w:val="22"/>
              </w:rPr>
              <w:t>searchProductByID</w:t>
            </w:r>
            <w:r w:rsidR="003C775A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F34392">
              <w:rPr>
                <w:rFonts w:ascii="Calibri" w:hAnsi="Calibri" w:cs="Calibri"/>
                <w:sz w:val="22"/>
                <w:szCs w:val="24"/>
              </w:rPr>
              <w:t>and /</w:t>
            </w:r>
            <w:r w:rsidR="00F34392">
              <w:rPr>
                <w:rFonts w:cs="Arial"/>
                <w:szCs w:val="22"/>
              </w:rPr>
              <w:t xml:space="preserve">searchProductByName </w:t>
            </w:r>
            <w:r w:rsidR="0033036B">
              <w:rPr>
                <w:rFonts w:ascii="Calibri" w:hAnsi="Calibri" w:cs="Calibri"/>
                <w:sz w:val="22"/>
                <w:szCs w:val="24"/>
              </w:rPr>
              <w:t xml:space="preserve">REST End Point. </w:t>
            </w:r>
          </w:p>
          <w:p w:rsidRPr="003A5606" w:rsidR="00E422BB" w:rsidP="00E422BB" w:rsidRDefault="00E422BB" w14:paraId="3FC3C4CC" w14:textId="31808609">
            <w:pPr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cs="Calibri"/>
                <w:sz w:val="22"/>
                <w:szCs w:val="22"/>
              </w:rPr>
            </w:pPr>
            <w:r w:rsidRPr="4E7ADAF4" w:rsidR="45956881">
              <w:rPr>
                <w:rFonts w:ascii="Calibri" w:hAnsi="Calibri" w:cs="Calibri"/>
                <w:sz w:val="22"/>
                <w:szCs w:val="22"/>
              </w:rPr>
              <w:t>Customer must be able to add Rating to a product which must get associated to the Product entity, for the respective product</w:t>
            </w:r>
          </w:p>
          <w:p w:rsidRPr="003A5606" w:rsidR="00E422BB" w:rsidP="4E7ADAF4" w:rsidRDefault="00E422BB" w14:paraId="64DB5C4A" w14:textId="377F0B77">
            <w:pPr>
              <w:pStyle w:val="Normal"/>
              <w:numPr>
                <w:ilvl w:val="0"/>
                <w:numId w:val="19"/>
              </w:numPr>
              <w:spacing w:after="0" w:line="276" w:lineRule="auto"/>
              <w:ind w:left="720"/>
              <w:rPr>
                <w:rFonts w:ascii="Calibri" w:hAnsi="Calibri" w:eastAsia="Calibri" w:cs="Calibri"/>
                <w:color w:val="0070C0"/>
                <w:sz w:val="22"/>
                <w:szCs w:val="22"/>
              </w:rPr>
            </w:pPr>
            <w:r w:rsidRPr="4E7ADAF4" w:rsidR="35FFE5C3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Customer Portal will request for </w:t>
            </w:r>
            <w:proofErr w:type="spellStart"/>
            <w:r w:rsidRPr="4E7ADAF4" w:rsidR="35FFE5C3">
              <w:rPr>
                <w:rFonts w:ascii="Calibri" w:hAnsi="Calibri" w:cs="Calibri"/>
                <w:color w:val="0070C0"/>
                <w:sz w:val="22"/>
                <w:szCs w:val="22"/>
              </w:rPr>
              <w:t>searchProductByCategory</w:t>
            </w:r>
            <w:proofErr w:type="spellEnd"/>
            <w:r w:rsidRPr="4E7ADAF4" w:rsidR="35FFE5C3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operations.</w:t>
            </w:r>
          </w:p>
        </w:tc>
      </w:tr>
      <w:tr w:rsidRPr="00822AAD" w:rsidR="00FB0683" w:rsidTr="4E7ADAF4" w14:paraId="0F11712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="00FB0683" w:rsidP="000970C7" w:rsidRDefault="00FB0683" w14:paraId="654445F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Pr="00BD1E0D" w:rsidR="00FB0683" w:rsidP="009C68A3" w:rsidRDefault="001659F2" w14:paraId="0F10B58C" w14:textId="0D797CDE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 xml:space="preserve">Only Authorized </w:t>
            </w:r>
            <w:r w:rsidR="00BD1E0D">
              <w:rPr>
                <w:rFonts w:cs="Calibri"/>
                <w:sz w:val="24"/>
              </w:rPr>
              <w:t>Customer</w:t>
            </w:r>
            <w:r>
              <w:rPr>
                <w:rFonts w:cs="Calibri"/>
                <w:sz w:val="24"/>
              </w:rPr>
              <w:t xml:space="preserve"> can access these REST End Points</w:t>
            </w:r>
          </w:p>
        </w:tc>
      </w:tr>
    </w:tbl>
    <w:p w:rsidR="000C7FB6" w:rsidP="000C7FB6" w:rsidRDefault="000C7FB6" w14:paraId="2E865297" w14:textId="039E5013"/>
    <w:p w:rsidRPr="006474DF" w:rsidR="00600C57" w:rsidP="00600C57" w:rsidRDefault="00D223A3" w14:paraId="277B8030" w14:textId="030EBA4A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 w:val="1"/>
          <w:bCs w:val="1"/>
        </w:rPr>
      </w:pPr>
      <w:bookmarkStart w:name="_Toc47095876" w:id="23"/>
      <w:r w:rsidRPr="4E7ADAF4" w:rsidR="00D223A3">
        <w:rPr>
          <w:rFonts w:ascii="Calibri" w:hAnsi="Calibri"/>
          <w:b w:val="1"/>
          <w:bCs w:val="1"/>
        </w:rPr>
        <w:t>ProceedToBuy</w:t>
      </w:r>
      <w:r w:rsidRPr="4E7ADAF4" w:rsidR="00600C57">
        <w:rPr>
          <w:rFonts w:ascii="Calibri" w:hAnsi="Calibri"/>
          <w:b w:val="1"/>
          <w:bCs w:val="1"/>
        </w:rPr>
        <w:t xml:space="preserve"> Microservice</w:t>
      </w:r>
      <w:bookmarkEnd w:id="23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600C57" w:rsidTr="4E7ADAF4" w14:paraId="279A2E59" w14:textId="77777777">
        <w:tc>
          <w:tcPr>
            <w:tcW w:w="2750" w:type="dxa"/>
            <w:shd w:val="clear" w:color="auto" w:fill="FABF8F"/>
            <w:tcMar/>
          </w:tcPr>
          <w:p w:rsidRPr="00461BB0" w:rsidR="00600C57" w:rsidP="009A5368" w:rsidRDefault="00600C57" w14:paraId="47F17480" w14:textId="7777777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Product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:rsidRPr="006B116D" w:rsidR="00600C57" w:rsidP="009A5368" w:rsidRDefault="00600C57" w14:paraId="150F1BC8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6B116D" w:rsidR="00600C57" w:rsidP="009A5368" w:rsidRDefault="00C70F9D" w14:paraId="7FA993DB" w14:textId="50110763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ProceedToBuy</w:t>
            </w:r>
            <w:r w:rsidR="00600C57">
              <w:rPr>
                <w:rFonts w:ascii="Calibri" w:hAnsi="Calibri"/>
                <w:sz w:val="24"/>
                <w:szCs w:val="24"/>
              </w:rPr>
              <w:t xml:space="preserve"> Microservice</w:t>
            </w:r>
          </w:p>
        </w:tc>
      </w:tr>
      <w:tr w:rsidRPr="00822AAD" w:rsidR="00600C57" w:rsidTr="4E7ADAF4" w14:paraId="09447399" w14:textId="77777777">
        <w:tc>
          <w:tcPr>
            <w:tcW w:w="9270" w:type="dxa"/>
            <w:gridSpan w:val="2"/>
            <w:shd w:val="clear" w:color="auto" w:fill="auto"/>
            <w:tcMar/>
          </w:tcPr>
          <w:p w:rsidR="00600C57" w:rsidP="009A5368" w:rsidRDefault="00600C57" w14:paraId="60F0D47C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="00600C57" w:rsidP="009A5368" w:rsidRDefault="00600C57" w14:paraId="1214962E" w14:textId="77777777">
            <w:pPr>
              <w:spacing w:before="0" w:after="0" w:line="276" w:lineRule="auto"/>
            </w:pPr>
            <w:r>
              <w:t>Can assume that eCommerce Portal App</w:t>
            </w:r>
            <w:r w:rsidRPr="00E06272">
              <w:t xml:space="preserve"> is the only </w:t>
            </w:r>
            <w:r>
              <w:t>client to this Microservice</w:t>
            </w:r>
            <w:r w:rsidRPr="00E06272">
              <w:t xml:space="preserve">. </w:t>
            </w:r>
          </w:p>
          <w:p w:rsidR="00600C57" w:rsidP="009A5368" w:rsidRDefault="00600C57" w14:paraId="3AD2233A" w14:textId="1FE64FDE">
            <w:pPr>
              <w:spacing w:before="0" w:after="0" w:line="276" w:lineRule="auto"/>
            </w:pPr>
            <w:r w:rsidRPr="00E06272">
              <w:t xml:space="preserve">An authorized </w:t>
            </w:r>
            <w:r>
              <w:t xml:space="preserve">customer can </w:t>
            </w:r>
            <w:r w:rsidR="0052254A">
              <w:t xml:space="preserve">add the </w:t>
            </w:r>
            <w:r>
              <w:t xml:space="preserve">product </w:t>
            </w:r>
            <w:r w:rsidR="00F931FF">
              <w:t>to the cart</w:t>
            </w:r>
            <w:r>
              <w:t>.</w:t>
            </w:r>
          </w:p>
          <w:p w:rsidR="00600C57" w:rsidP="009A5368" w:rsidRDefault="00600C57" w14:paraId="2A9E2A9C" w14:textId="77777777">
            <w:pPr>
              <w:spacing w:before="0" w:after="0" w:line="276" w:lineRule="auto"/>
            </w:pPr>
          </w:p>
          <w:p w:rsidR="00600C57" w:rsidP="009A5368" w:rsidRDefault="00600C57" w14:paraId="10D5618A" w14:textId="69C809E6">
            <w:pPr>
              <w:spacing w:before="0" w:after="0" w:line="276" w:lineRule="auto"/>
            </w:pPr>
            <w:r w:rsidRPr="00E06272">
              <w:t xml:space="preserve">An authorized </w:t>
            </w:r>
            <w:r>
              <w:t>customer can add product to cart and view the product details(Product Price, Delivery Date, Vendor details) in the checkout/cart page.</w:t>
            </w:r>
          </w:p>
          <w:p w:rsidR="008E74F0" w:rsidP="009A5368" w:rsidRDefault="008E74F0" w14:paraId="3A30A9E0" w14:textId="77F1D0BC">
            <w:pPr>
              <w:spacing w:before="0" w:after="0" w:line="276" w:lineRule="auto"/>
            </w:pPr>
          </w:p>
          <w:p w:rsidR="008E74F0" w:rsidP="009A5368" w:rsidRDefault="008E74F0" w14:paraId="12E1BEC0" w14:textId="698FC8D9">
            <w:pPr>
              <w:spacing w:before="0" w:after="0" w:line="276" w:lineRule="auto"/>
            </w:pPr>
            <w:r>
              <w:t xml:space="preserve">If Product is not available, the customer can add the product to wishlist. </w:t>
            </w:r>
          </w:p>
          <w:p w:rsidRPr="00E06272" w:rsidR="00600C57" w:rsidP="009A5368" w:rsidRDefault="00600C57" w14:paraId="1447392A" w14:textId="77777777">
            <w:pPr>
              <w:spacing w:before="0" w:after="0" w:line="276" w:lineRule="auto"/>
            </w:pPr>
          </w:p>
          <w:p w:rsidR="00600C57" w:rsidP="009A5368" w:rsidRDefault="00A76DD6" w14:paraId="0B68CDD0" w14:textId="0C39D389">
            <w:pPr>
              <w:spacing w:before="0" w:after="0" w:line="276" w:lineRule="auto"/>
            </w:pPr>
            <w:r>
              <w:t>Post Authorization,</w:t>
            </w:r>
            <w:r w:rsidR="001F64A6">
              <w:t xml:space="preserve"> </w:t>
            </w:r>
            <w:r w:rsidR="00C70F9D">
              <w:t>ProceedToBuy</w:t>
            </w:r>
            <w:r w:rsidR="00600C57">
              <w:t xml:space="preserve">  Microservice will interact with the Vendor Microservice for the following functionalities:</w:t>
            </w:r>
          </w:p>
          <w:p w:rsidRPr="00A76DD6" w:rsidR="00600C57" w:rsidP="00FA24B4" w:rsidRDefault="00600C57" w14:paraId="4B54A4D6" w14:textId="20274A06">
            <w:pPr>
              <w:pStyle w:val="Bodytext"/>
              <w:numPr>
                <w:ilvl w:val="0"/>
                <w:numId w:val="18"/>
              </w:numPr>
            </w:pPr>
            <w:r>
              <w:t>T</w:t>
            </w:r>
            <w:r w:rsidRPr="00AD2062">
              <w:t xml:space="preserve">he </w:t>
            </w:r>
            <w:r>
              <w:t>Microservice</w:t>
            </w:r>
            <w:r w:rsidRPr="00AD2062">
              <w:t xml:space="preserve"> will interact with </w:t>
            </w:r>
            <w:r>
              <w:t>Vendor Module,</w:t>
            </w:r>
            <w:r w:rsidR="00BE64AE">
              <w:t xml:space="preserve"> </w:t>
            </w:r>
            <w:r>
              <w:t xml:space="preserve">to get </w:t>
            </w:r>
            <w:r w:rsidR="00A76DD6">
              <w:t xml:space="preserve">a </w:t>
            </w:r>
            <w:r w:rsidR="00FA24B4">
              <w:t>assign a</w:t>
            </w:r>
            <w:r>
              <w:t xml:space="preserve"> Vendor for a given </w:t>
            </w:r>
            <w:r w:rsidR="00FA24B4">
              <w:t>order</w:t>
            </w:r>
            <w:r>
              <w:t>.</w:t>
            </w:r>
          </w:p>
        </w:tc>
      </w:tr>
      <w:tr w:rsidRPr="00822AAD" w:rsidR="00600C57" w:rsidTr="4E7ADAF4" w14:paraId="0F92AA37" w14:textId="77777777">
        <w:tc>
          <w:tcPr>
            <w:tcW w:w="9270" w:type="dxa"/>
            <w:gridSpan w:val="2"/>
            <w:shd w:val="clear" w:color="auto" w:fill="auto"/>
            <w:tcMar/>
          </w:tcPr>
          <w:p w:rsidR="00600C57" w:rsidP="009A5368" w:rsidRDefault="00600C57" w14:paraId="22135D7F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506004" w:rsidP="000E32BF" w:rsidRDefault="00506004" w14:paraId="06776A08" w14:textId="51836FEF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Vendor</w:t>
            </w:r>
          </w:p>
          <w:p w:rsidR="00506004" w:rsidP="00506004" w:rsidRDefault="00506004" w14:paraId="3A6A0B27" w14:textId="2532646C">
            <w:pPr>
              <w:pStyle w:val="ListParagraph"/>
              <w:spacing w:after="0" w:line="276" w:lineRule="auto"/>
              <w:ind w:left="1080"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</w:rPr>
              <w:t>&lt;Vendor ID, Vendor Name, Delivery Charge&gt;</w:t>
            </w:r>
          </w:p>
          <w:p w:rsidR="00600C57" w:rsidP="000E32BF" w:rsidRDefault="00F931FF" w14:paraId="512ECF4D" w14:textId="427B123C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Cart</w:t>
            </w:r>
          </w:p>
          <w:p w:rsidR="00600C57" w:rsidP="009A5368" w:rsidRDefault="00600C57" w14:paraId="0BD3ACEB" w14:textId="410EB155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4A3E7A">
              <w:rPr>
                <w:rFonts w:cs="Calibri"/>
                <w:szCs w:val="24"/>
              </w:rPr>
              <w:t>&lt;</w:t>
            </w:r>
            <w:r w:rsidRPr="004A3E7A" w:rsidR="004A3E7A">
              <w:rPr>
                <w:rFonts w:cs="Calibri"/>
                <w:szCs w:val="24"/>
              </w:rPr>
              <w:t>CartId,</w:t>
            </w:r>
            <w:r w:rsidR="006E0A3A">
              <w:rPr>
                <w:rFonts w:cs="Calibri"/>
                <w:szCs w:val="24"/>
              </w:rPr>
              <w:t xml:space="preserve"> </w:t>
            </w:r>
            <w:r w:rsidRPr="004A3E7A" w:rsidR="004A3E7A">
              <w:rPr>
                <w:rFonts w:cs="Calibri"/>
                <w:szCs w:val="24"/>
              </w:rPr>
              <w:t>Product</w:t>
            </w:r>
            <w:r>
              <w:rPr>
                <w:rFonts w:cs="Calibri"/>
                <w:szCs w:val="24"/>
              </w:rPr>
              <w:t>Id,</w:t>
            </w:r>
            <w:r w:rsidR="006E0A3A">
              <w:rPr>
                <w:rFonts w:cs="Calibri"/>
                <w:szCs w:val="24"/>
              </w:rPr>
              <w:t xml:space="preserve"> </w:t>
            </w:r>
            <w:r>
              <w:rPr>
                <w:rFonts w:cs="Calibri"/>
                <w:szCs w:val="24"/>
              </w:rPr>
              <w:t>zipcode,</w:t>
            </w:r>
            <w:r w:rsidR="006E0A3A">
              <w:rPr>
                <w:rFonts w:cs="Calibri"/>
                <w:szCs w:val="24"/>
              </w:rPr>
              <w:t xml:space="preserve"> </w:t>
            </w:r>
            <w:r>
              <w:rPr>
                <w:rFonts w:cs="Calibri"/>
                <w:szCs w:val="24"/>
              </w:rPr>
              <w:t>Delivery Date</w:t>
            </w:r>
            <w:r w:rsidR="004A3E7A">
              <w:rPr>
                <w:rFonts w:cs="Calibri"/>
                <w:szCs w:val="24"/>
              </w:rPr>
              <w:t>,</w:t>
            </w:r>
            <w:r w:rsidR="006E0A3A">
              <w:rPr>
                <w:rFonts w:cs="Calibri"/>
                <w:szCs w:val="24"/>
              </w:rPr>
              <w:t xml:space="preserve"> </w:t>
            </w:r>
            <w:r w:rsidR="00FA24B4">
              <w:rPr>
                <w:rFonts w:cs="Calibri"/>
                <w:szCs w:val="24"/>
              </w:rPr>
              <w:t xml:space="preserve">Vendor </w:t>
            </w:r>
            <w:r w:rsidR="00506004">
              <w:rPr>
                <w:rFonts w:cs="Calibri"/>
                <w:szCs w:val="24"/>
              </w:rPr>
              <w:t>object</w:t>
            </w:r>
            <w:r>
              <w:rPr>
                <w:rFonts w:cs="Calibri"/>
                <w:szCs w:val="24"/>
              </w:rPr>
              <w:t>&gt;</w:t>
            </w:r>
          </w:p>
          <w:p w:rsidR="004518A8" w:rsidP="004518A8" w:rsidRDefault="00BF2E8E" w14:paraId="39616456" w14:textId="122FFDE7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Vendor Wishlist</w:t>
            </w:r>
          </w:p>
          <w:p w:rsidR="00BF2E8E" w:rsidP="00BF2E8E" w:rsidRDefault="00BF2E8E" w14:paraId="56CA7718" w14:textId="0197BDB7">
            <w:pPr>
              <w:pStyle w:val="ListParagraph"/>
              <w:spacing w:after="0" w:line="276" w:lineRule="auto"/>
              <w:ind w:left="1080"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</w:rPr>
              <w:t>&lt;Vendor ID, Product ID, Quanitity, Date Added to Wishlist etc.&gt;</w:t>
            </w:r>
          </w:p>
          <w:p w:rsidRPr="00B56924" w:rsidR="00D31669" w:rsidP="009A5368" w:rsidRDefault="00D31669" w14:paraId="15F83096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600C57" w:rsidP="009A5368" w:rsidRDefault="00600C57" w14:paraId="5832510F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600C57" w:rsidP="009A5368" w:rsidRDefault="004A3E7A" w14:paraId="1D5CA2D7" w14:textId="0CCE575A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Cart</w:t>
            </w:r>
            <w:r w:rsidRPr="00AE2670" w:rsidR="00600C57">
              <w:rPr>
                <w:rFonts w:cs="Calibri"/>
                <w:b/>
                <w:szCs w:val="24"/>
              </w:rPr>
              <w:t xml:space="preserve"> </w:t>
            </w:r>
            <w:r w:rsidR="00600C57">
              <w:rPr>
                <w:rFonts w:cs="Calibri"/>
                <w:b/>
                <w:szCs w:val="24"/>
              </w:rPr>
              <w:t>Microservice</w:t>
            </w:r>
          </w:p>
          <w:p w:rsidR="00600C57" w:rsidP="4E7ADAF4" w:rsidRDefault="00600C57" w14:paraId="16C9E925" w14:textId="03A353A5">
            <w:pPr>
              <w:numPr>
                <w:ilvl w:val="1"/>
                <w:numId w:val="25"/>
              </w:numPr>
              <w:spacing w:before="0" w:after="0" w:line="276" w:lineRule="auto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4E7ADAF4" w:rsidR="00600C57"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 w:rsidRPr="4E7ADAF4" w:rsidR="00C56CE1">
              <w:rPr>
                <w:rFonts w:ascii="Calibri" w:hAnsi="Calibri" w:cs="Calibri"/>
                <w:sz w:val="22"/>
                <w:szCs w:val="22"/>
              </w:rPr>
              <w:t>addProductToCart</w:t>
            </w:r>
            <w:proofErr w:type="spellEnd"/>
            <w:r w:rsidRPr="4E7ADAF4" w:rsidR="00600C57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Pr="4E7ADAF4" w:rsidR="004A3E7A">
              <w:rPr>
                <w:rFonts w:ascii="Calibri" w:hAnsi="Calibri" w:cs="Calibri"/>
                <w:sz w:val="22"/>
                <w:szCs w:val="22"/>
              </w:rPr>
              <w:t>Customer</w:t>
            </w:r>
            <w:r w:rsidRPr="4E7ADAF4" w:rsidR="00600C57">
              <w:rPr>
                <w:rFonts w:ascii="Calibri" w:hAnsi="Calibri" w:cs="Calibri"/>
                <w:sz w:val="22"/>
                <w:szCs w:val="22"/>
              </w:rPr>
              <w:t>_ID</w:t>
            </w:r>
            <w:proofErr w:type="spellEnd"/>
            <w:r w:rsidRPr="4E7ADAF4" w:rsidR="00600C5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4E7ADAF4" w:rsidR="00600C57">
              <w:rPr>
                <w:rFonts w:ascii="Calibri" w:hAnsi="Calibri" w:cs="Calibri"/>
                <w:sz w:val="22"/>
                <w:szCs w:val="22"/>
              </w:rPr>
              <w:t>Product_ID</w:t>
            </w:r>
            <w:proofErr w:type="spellEnd"/>
            <w:r w:rsidRPr="4E7ADAF4" w:rsidR="00600C57">
              <w:rPr>
                <w:rFonts w:ascii="Calibri" w:hAnsi="Calibri" w:cs="Calibri"/>
                <w:sz w:val="22"/>
                <w:szCs w:val="22"/>
              </w:rPr>
              <w:t>,</w:t>
            </w:r>
            <w:r w:rsidRPr="4E7ADAF4" w:rsidR="006E0A3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4E7ADAF4" w:rsidR="00E5699E">
              <w:rPr>
                <w:rFonts w:ascii="Calibri" w:hAnsi="Calibri" w:cs="Calibri"/>
                <w:sz w:val="22"/>
                <w:szCs w:val="22"/>
              </w:rPr>
              <w:t>Zip_Code</w:t>
            </w:r>
            <w:proofErr w:type="spellEnd"/>
            <w:r w:rsidRPr="4E7ADAF4" w:rsidR="00600C57">
              <w:rPr>
                <w:rFonts w:ascii="Calibri" w:hAnsi="Calibri" w:cs="Calibri"/>
                <w:sz w:val="22"/>
                <w:szCs w:val="22"/>
              </w:rPr>
              <w:t>,</w:t>
            </w:r>
            <w:r w:rsidRPr="4E7ADAF4" w:rsidR="006E0A3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4E7ADAF4" w:rsidR="00600C57">
              <w:rPr>
                <w:rFonts w:ascii="Calibri" w:hAnsi="Calibri" w:cs="Calibri"/>
                <w:sz w:val="22"/>
                <w:szCs w:val="22"/>
              </w:rPr>
              <w:t>Expected_Delivery_Date</w:t>
            </w:r>
            <w:proofErr w:type="spellEnd"/>
            <w:r w:rsidRPr="4E7ADAF4" w:rsidR="00600C57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4E7ADAF4" w:rsidR="00506004">
              <w:rPr>
                <w:rFonts w:ascii="Calibri" w:hAnsi="Calibri" w:cs="Calibri"/>
                <w:sz w:val="22"/>
                <w:szCs w:val="22"/>
              </w:rPr>
              <w:t>Cart</w:t>
            </w:r>
            <w:r w:rsidRPr="4E7ADAF4" w:rsidR="00600C57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0F2E59" w:rsidR="00B24CD6" w:rsidP="4E7ADAF4" w:rsidRDefault="00B24CD6" w14:paraId="3F8581B2" w14:textId="48730173">
            <w:pPr>
              <w:numPr>
                <w:ilvl w:val="1"/>
                <w:numId w:val="25"/>
              </w:numPr>
              <w:spacing w:before="0" w:after="0" w:line="276" w:lineRule="auto"/>
              <w:rPr>
                <w:rFonts w:ascii="Calibri" w:hAnsi="Calibri" w:cs="Calibri"/>
                <w:b w:val="1"/>
                <w:bCs w:val="1"/>
                <w:sz w:val="22"/>
                <w:szCs w:val="22"/>
              </w:rPr>
            </w:pPr>
            <w:r w:rsidRPr="4E7ADAF4" w:rsidR="00B24CD6">
              <w:rPr>
                <w:rFonts w:ascii="Calibri" w:hAnsi="Calibri" w:cs="Calibri"/>
                <w:sz w:val="22"/>
                <w:szCs w:val="22"/>
              </w:rPr>
              <w:t>POST: /</w:t>
            </w:r>
            <w:proofErr w:type="spellStart"/>
            <w:r w:rsidRPr="4E7ADAF4" w:rsidR="008E74F0">
              <w:rPr>
                <w:rFonts w:ascii="Calibri" w:hAnsi="Calibri" w:cs="Calibri"/>
                <w:sz w:val="22"/>
                <w:szCs w:val="22"/>
              </w:rPr>
              <w:t>addProductToWishlist</w:t>
            </w:r>
            <w:proofErr w:type="spellEnd"/>
            <w:r w:rsidRPr="4E7ADAF4" w:rsidR="00B24CD6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Pr="4E7ADAF4" w:rsidR="00B24CD6">
              <w:rPr>
                <w:rFonts w:ascii="Calibri" w:hAnsi="Calibri" w:cs="Calibri"/>
                <w:sz w:val="22"/>
                <w:szCs w:val="22"/>
              </w:rPr>
              <w:t>Customer</w:t>
            </w:r>
            <w:r w:rsidRPr="4E7ADAF4" w:rsidR="005E5642">
              <w:rPr>
                <w:rFonts w:ascii="Calibri" w:hAnsi="Calibri" w:cs="Calibri"/>
                <w:sz w:val="22"/>
                <w:szCs w:val="22"/>
              </w:rPr>
              <w:t>_ID</w:t>
            </w:r>
            <w:proofErr w:type="spellEnd"/>
            <w:r w:rsidRPr="4E7ADAF4" w:rsidR="005E564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4E7ADAF4" w:rsidR="005E5642">
              <w:rPr>
                <w:rFonts w:ascii="Calibri" w:hAnsi="Calibri" w:cs="Calibri"/>
                <w:sz w:val="22"/>
                <w:szCs w:val="22"/>
              </w:rPr>
              <w:t>Product_ID</w:t>
            </w:r>
            <w:proofErr w:type="spellEnd"/>
            <w:r w:rsidRPr="4E7ADAF4" w:rsidR="00B24CD6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Pr="4E7ADAF4" w:rsidR="005E5642">
              <w:rPr>
                <w:rFonts w:ascii="Calibri" w:hAnsi="Calibri" w:cs="Calibri"/>
                <w:sz w:val="22"/>
                <w:szCs w:val="22"/>
              </w:rPr>
              <w:t>Status</w:t>
            </w:r>
            <w:r w:rsidRPr="4E7ADAF4" w:rsidR="00B24CD6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="286CFB2A" w:rsidP="4E7ADAF4" w:rsidRDefault="286CFB2A" w14:paraId="3B636AF8" w14:textId="56CF82F0">
            <w:pPr>
              <w:pStyle w:val="Normal"/>
              <w:numPr>
                <w:ilvl w:val="1"/>
                <w:numId w:val="25"/>
              </w:numPr>
              <w:spacing w:before="0" w:after="0" w:line="276" w:lineRule="auto"/>
              <w:rPr>
                <w:b w:val="1"/>
                <w:bCs w:val="1"/>
                <w:color w:val="0070C0"/>
                <w:sz w:val="22"/>
                <w:szCs w:val="22"/>
              </w:rPr>
            </w:pPr>
            <w:proofErr w:type="gramStart"/>
            <w:r w:rsidRPr="4E7ADAF4" w:rsidR="286CFB2A">
              <w:rPr>
                <w:rFonts w:ascii="Calibri" w:hAnsi="Calibri" w:cs="Calibri"/>
                <w:color w:val="0070C0"/>
                <w:sz w:val="22"/>
                <w:szCs w:val="22"/>
              </w:rPr>
              <w:t>DELETE :</w:t>
            </w:r>
            <w:proofErr w:type="gramEnd"/>
            <w:r w:rsidRPr="4E7ADAF4" w:rsidR="286CFB2A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</w:t>
            </w:r>
            <w:r w:rsidRPr="4E7ADAF4" w:rsidR="306D6C1B">
              <w:rPr>
                <w:rFonts w:ascii="Calibri" w:hAnsi="Calibri" w:cs="Calibri"/>
                <w:color w:val="0070C0"/>
                <w:sz w:val="22"/>
                <w:szCs w:val="22"/>
              </w:rPr>
              <w:t>/</w:t>
            </w:r>
            <w:proofErr w:type="spellStart"/>
            <w:r w:rsidRPr="4E7ADAF4" w:rsidR="306D6C1B">
              <w:rPr>
                <w:rFonts w:ascii="Calibri" w:hAnsi="Calibri" w:cs="Calibri"/>
                <w:color w:val="0070C0"/>
                <w:sz w:val="22"/>
                <w:szCs w:val="22"/>
              </w:rPr>
              <w:t>removeProductFromCart</w:t>
            </w:r>
            <w:proofErr w:type="spellEnd"/>
            <w:r w:rsidRPr="4E7ADAF4" w:rsidR="306D6C1B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(Input: </w:t>
            </w:r>
            <w:proofErr w:type="spellStart"/>
            <w:r w:rsidRPr="4E7ADAF4" w:rsidR="306D6C1B">
              <w:rPr>
                <w:rFonts w:ascii="Calibri" w:hAnsi="Calibri" w:cs="Calibri"/>
                <w:color w:val="0070C0"/>
                <w:sz w:val="22"/>
                <w:szCs w:val="22"/>
              </w:rPr>
              <w:t>Cart_</w:t>
            </w:r>
            <w:r w:rsidRPr="4E7ADAF4" w:rsidR="57F05890">
              <w:rPr>
                <w:rFonts w:ascii="Calibri" w:hAnsi="Calibri" w:cs="Calibri"/>
                <w:color w:val="0070C0"/>
                <w:sz w:val="22"/>
                <w:szCs w:val="22"/>
              </w:rPr>
              <w:t>ID</w:t>
            </w:r>
            <w:proofErr w:type="spellEnd"/>
            <w:r w:rsidRPr="4E7ADAF4" w:rsidR="57F05890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4E7ADAF4" w:rsidR="57F05890">
              <w:rPr>
                <w:rFonts w:ascii="Calibri" w:hAnsi="Calibri" w:cs="Calibri"/>
                <w:color w:val="0070C0"/>
                <w:sz w:val="22"/>
                <w:szCs w:val="22"/>
              </w:rPr>
              <w:t>Product_ID</w:t>
            </w:r>
            <w:proofErr w:type="spellEnd"/>
            <w:r w:rsidRPr="4E7ADAF4" w:rsidR="57F05890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| </w:t>
            </w:r>
            <w:proofErr w:type="gramStart"/>
            <w:r w:rsidRPr="4E7ADAF4" w:rsidR="57F05890">
              <w:rPr>
                <w:rFonts w:ascii="Calibri" w:hAnsi="Calibri" w:cs="Calibri"/>
                <w:color w:val="0070C0"/>
                <w:sz w:val="22"/>
                <w:szCs w:val="22"/>
              </w:rPr>
              <w:t>Output :</w:t>
            </w:r>
            <w:proofErr w:type="gramEnd"/>
            <w:r w:rsidRPr="4E7ADAF4" w:rsidR="57F05890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Cart) </w:t>
            </w:r>
          </w:p>
          <w:p w:rsidR="194DB308" w:rsidP="4E7ADAF4" w:rsidRDefault="194DB308" w14:paraId="3B2D4D82" w14:textId="23684C3E">
            <w:pPr>
              <w:pStyle w:val="Normal"/>
              <w:numPr>
                <w:ilvl w:val="1"/>
                <w:numId w:val="25"/>
              </w:numPr>
              <w:spacing w:before="0" w:after="0" w:line="276" w:lineRule="auto"/>
              <w:rPr>
                <w:rFonts w:ascii="Calibri" w:hAnsi="Calibri" w:eastAsia="Calibri" w:cs="Calibri"/>
                <w:b w:val="1"/>
                <w:bCs w:val="1"/>
                <w:color w:val="0070C0"/>
                <w:sz w:val="22"/>
                <w:szCs w:val="22"/>
              </w:rPr>
            </w:pPr>
            <w:r w:rsidRPr="4E7ADAF4" w:rsidR="194DB308">
              <w:rPr>
                <w:rFonts w:ascii="Calibri" w:hAnsi="Calibri" w:cs="Calibri"/>
                <w:color w:val="0070C0"/>
                <w:sz w:val="22"/>
                <w:szCs w:val="22"/>
              </w:rPr>
              <w:t>DELETE</w:t>
            </w:r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>: /</w:t>
            </w:r>
            <w:proofErr w:type="spellStart"/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>removeProductFromWishlist</w:t>
            </w:r>
            <w:proofErr w:type="spellEnd"/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(Input: </w:t>
            </w:r>
            <w:proofErr w:type="spellStart"/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>Customer_ID</w:t>
            </w:r>
            <w:proofErr w:type="spellEnd"/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, </w:t>
            </w:r>
            <w:proofErr w:type="spellStart"/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>Product_ID</w:t>
            </w:r>
            <w:proofErr w:type="spellEnd"/>
            <w:r w:rsidRPr="4E7ADAF4" w:rsidR="458BCC51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 | Output: Status)</w:t>
            </w:r>
          </w:p>
          <w:p w:rsidRPr="00A40563" w:rsidR="00600C57" w:rsidP="00D31669" w:rsidRDefault="00600C57" w14:paraId="4F2312BD" w14:textId="77777777">
            <w:pPr>
              <w:spacing w:before="0" w:after="0" w:line="276" w:lineRule="auto"/>
              <w:ind w:left="180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600C57" w:rsidTr="4E7ADAF4" w14:paraId="6526814E" w14:textId="77777777">
        <w:tc>
          <w:tcPr>
            <w:tcW w:w="9270" w:type="dxa"/>
            <w:gridSpan w:val="2"/>
            <w:shd w:val="clear" w:color="auto" w:fill="auto"/>
            <w:tcMar/>
          </w:tcPr>
          <w:p w:rsidRPr="00F50C63" w:rsidR="00600C57" w:rsidP="00557645" w:rsidRDefault="00600C57" w14:paraId="0898B363" w14:textId="03C50169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557645">
              <w:rPr>
                <w:rFonts w:ascii="Calibri" w:hAnsi="Calibri" w:cs="Calibri"/>
                <w:sz w:val="22"/>
                <w:szCs w:val="24"/>
              </w:rPr>
              <w:t>e-Commerce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Portal (local MVC app)</w:t>
            </w:r>
          </w:p>
        </w:tc>
      </w:tr>
      <w:tr w:rsidRPr="00822AAD" w:rsidR="00600C57" w:rsidTr="4E7ADAF4" w14:paraId="4226A054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Pr="004530FE" w:rsidR="00600C57" w:rsidP="009A5368" w:rsidRDefault="00600C57" w14:paraId="113B6ADA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600C57" w:rsidP="000E32BF" w:rsidRDefault="00600C57" w14:paraId="2F7ED4AF" w14:textId="41753171">
            <w:pPr>
              <w:numPr>
                <w:ilvl w:val="0"/>
                <w:numId w:val="27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Customer Portal will request for </w:t>
            </w:r>
            <w:r w:rsidR="00C70F9D">
              <w:rPr>
                <w:rFonts w:ascii="Calibri" w:hAnsi="Calibri" w:cs="Calibri"/>
                <w:sz w:val="22"/>
                <w:szCs w:val="24"/>
              </w:rPr>
              <w:t>ProceedToBuy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operations.</w:t>
            </w:r>
          </w:p>
          <w:p w:rsidR="00600C57" w:rsidP="000E32BF" w:rsidRDefault="00FA24B4" w14:paraId="2FB20CDA" w14:textId="7FB1E158">
            <w:pPr>
              <w:numPr>
                <w:ilvl w:val="0"/>
                <w:numId w:val="27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For all the  operations,</w:t>
            </w:r>
            <w:r w:rsidR="00A97A92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600C57">
              <w:rPr>
                <w:rFonts w:ascii="Calibri" w:hAnsi="Calibri" w:cs="Calibri"/>
                <w:sz w:val="22"/>
                <w:szCs w:val="24"/>
              </w:rPr>
              <w:t>Customer Profile will be verified before interacting with other Microservices.</w:t>
            </w:r>
          </w:p>
          <w:p w:rsidRPr="00B34BBE" w:rsidR="00600C57" w:rsidP="000E32BF" w:rsidRDefault="00600C57" w14:paraId="113FDE85" w14:textId="63514ED8">
            <w:pPr>
              <w:numPr>
                <w:ilvl w:val="0"/>
                <w:numId w:val="27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 product page customer should key in zip code and select expected delivery date.</w:t>
            </w:r>
            <w:r w:rsidR="0050600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On click of submit /</w:t>
            </w:r>
            <w:r w:rsidR="00901B9B">
              <w:rPr>
                <w:rFonts w:ascii="Calibri" w:hAnsi="Calibri" w:cs="Calibri"/>
                <w:sz w:val="22"/>
                <w:szCs w:val="22"/>
              </w:rPr>
              <w:t>addProductToCart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44608">
              <w:rPr>
                <w:rFonts w:ascii="Calibri" w:hAnsi="Calibri" w:cs="Calibri"/>
                <w:sz w:val="22"/>
                <w:szCs w:val="22"/>
              </w:rPr>
              <w:t>end point is invoked,</w:t>
            </w:r>
            <w:r w:rsidR="00A97A9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44608">
              <w:rPr>
                <w:rFonts w:ascii="Calibri" w:hAnsi="Calibri" w:cs="Calibri"/>
                <w:sz w:val="22"/>
                <w:szCs w:val="22"/>
              </w:rPr>
              <w:t>the product is added to cart</w:t>
            </w:r>
            <w:r w:rsidR="00506004">
              <w:rPr>
                <w:rFonts w:ascii="Calibri" w:hAnsi="Calibri" w:cs="Calibri"/>
                <w:sz w:val="22"/>
                <w:szCs w:val="22"/>
              </w:rPr>
              <w:t xml:space="preserve"> and the user is directed to the cart page.</w:t>
            </w:r>
            <w:r w:rsidR="00D4460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06004">
              <w:rPr>
                <w:rFonts w:ascii="Calibri" w:hAnsi="Calibri" w:cs="Calibri"/>
                <w:sz w:val="22"/>
                <w:szCs w:val="22"/>
              </w:rPr>
              <w:t>The cart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details are displayed to the user </w:t>
            </w:r>
            <w:r w:rsidR="00506004">
              <w:rPr>
                <w:rFonts w:ascii="Calibri" w:hAnsi="Calibri" w:cs="Calibri"/>
                <w:sz w:val="22"/>
                <w:szCs w:val="22"/>
              </w:rPr>
              <w:t>there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600C57" w:rsidP="00633F07" w:rsidRDefault="00600C57" w14:paraId="40CCA127" w14:textId="0E50EBFD">
            <w:pPr>
              <w:numPr>
                <w:ilvl w:val="0"/>
                <w:numId w:val="27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901B9B">
              <w:rPr>
                <w:rFonts w:ascii="Calibri" w:hAnsi="Calibri" w:cs="Calibri"/>
                <w:sz w:val="22"/>
                <w:szCs w:val="24"/>
              </w:rPr>
              <w:t xml:space="preserve">Internally, in the /addProductToCart service method will invoke the </w:t>
            </w:r>
            <w:r>
              <w:rPr>
                <w:rFonts w:ascii="Calibri" w:hAnsi="Calibri" w:cs="Calibri"/>
                <w:sz w:val="22"/>
                <w:szCs w:val="24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getVendorDetails </w:t>
            </w:r>
            <w:r>
              <w:rPr>
                <w:rFonts w:ascii="Calibri" w:hAnsi="Calibri" w:cs="Calibri"/>
                <w:sz w:val="22"/>
                <w:szCs w:val="24"/>
              </w:rPr>
              <w:t>end point</w:t>
            </w:r>
            <w:r w:rsidR="009C68A3">
              <w:rPr>
                <w:rFonts w:ascii="Calibri" w:hAnsi="Calibri" w:cs="Calibri"/>
                <w:sz w:val="22"/>
                <w:szCs w:val="24"/>
              </w:rPr>
              <w:t xml:space="preserve"> of the Vendor microservice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to get the appropriate vendor to fulfill the order. The response returned by Vendor has to be cascaded as the response in this end point.</w:t>
            </w:r>
          </w:p>
          <w:p w:rsidRPr="00A76DD6" w:rsidR="007157C4" w:rsidP="003C4261" w:rsidRDefault="00867598" w14:paraId="23CE7336" w14:textId="57635BF8">
            <w:pPr>
              <w:numPr>
                <w:ilvl w:val="0"/>
                <w:numId w:val="27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Appropriate vendor must be tagged to the Product based on vendor rating.</w:t>
            </w:r>
          </w:p>
        </w:tc>
      </w:tr>
      <w:tr w:rsidRPr="00822AAD" w:rsidR="00600C57" w:rsidTr="4E7ADAF4" w14:paraId="20F9146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  <w:tcMar/>
          </w:tcPr>
          <w:p w:rsidR="00600C57" w:rsidP="009A5368" w:rsidRDefault="00600C57" w14:paraId="5EE19BD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Pr="00A44DCD" w:rsidR="00600C57" w:rsidP="000E32BF" w:rsidRDefault="00600C57" w14:paraId="3F7C5C98" w14:textId="3475C85D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Only Authorized Customer can access these REST End Point</w:t>
            </w:r>
            <w:r w:rsidR="00A44DCD">
              <w:rPr>
                <w:rFonts w:cs="Calibri"/>
                <w:sz w:val="24"/>
              </w:rPr>
              <w:t>s.</w:t>
            </w:r>
          </w:p>
        </w:tc>
      </w:tr>
    </w:tbl>
    <w:p w:rsidRPr="000C7FB6" w:rsidR="00600C57" w:rsidP="00600C57" w:rsidRDefault="00600C57" w14:paraId="0E907D73" w14:textId="77777777"/>
    <w:p w:rsidRPr="000C7FB6" w:rsidR="00600C57" w:rsidP="000C7FB6" w:rsidRDefault="00600C57" w14:paraId="6B72A046" w14:textId="77777777"/>
    <w:p w:rsidRPr="006474DF" w:rsidR="005701B3" w:rsidP="005701B3" w:rsidRDefault="00BD1E0D" w14:paraId="44332775" w14:textId="6C91FE68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 w:val="1"/>
          <w:bCs w:val="1"/>
        </w:rPr>
      </w:pPr>
      <w:bookmarkStart w:name="_Toc47095877" w:id="24"/>
      <w:r w:rsidRPr="4E7ADAF4" w:rsidR="00BD1E0D">
        <w:rPr>
          <w:rFonts w:ascii="Calibri" w:hAnsi="Calibri"/>
          <w:b w:val="1"/>
          <w:bCs w:val="1"/>
        </w:rPr>
        <w:t>Vendor</w:t>
      </w:r>
      <w:r w:rsidRPr="4E7ADAF4" w:rsidR="005701B3">
        <w:rPr>
          <w:rFonts w:ascii="Calibri" w:hAnsi="Calibri"/>
          <w:b w:val="1"/>
          <w:bCs w:val="1"/>
        </w:rPr>
        <w:t xml:space="preserve"> </w:t>
      </w:r>
      <w:r w:rsidRPr="4E7ADAF4" w:rsidR="00233360">
        <w:rPr>
          <w:rFonts w:ascii="Calibri" w:hAnsi="Calibri"/>
          <w:b w:val="1"/>
          <w:bCs w:val="1"/>
        </w:rPr>
        <w:t>Microservice</w:t>
      </w:r>
      <w:bookmarkEnd w:id="24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5701B3" w:rsidTr="000970C7" w14:paraId="59120CA9" w14:textId="77777777">
        <w:tc>
          <w:tcPr>
            <w:tcW w:w="2750" w:type="dxa"/>
            <w:shd w:val="clear" w:color="auto" w:fill="FABF8F"/>
          </w:tcPr>
          <w:p w:rsidRPr="00461BB0" w:rsidR="005701B3" w:rsidP="000970C7" w:rsidRDefault="00BD1E0D" w14:paraId="797D92BC" w14:textId="062F8626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Product</w:t>
            </w:r>
            <w:r w:rsidRPr="00461BB0" w:rsidR="005701B3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:rsidRPr="006B116D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5701B3" w:rsidP="005D68DE" w:rsidRDefault="00BD1E0D" w14:paraId="1B38473F" w14:textId="45E4DF7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Vendor</w:t>
            </w:r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</w:p>
        </w:tc>
      </w:tr>
      <w:tr w:rsidRPr="00822AAD" w:rsidR="005701B3" w:rsidTr="000970C7" w14:paraId="471ACF9E" w14:textId="77777777">
        <w:tc>
          <w:tcPr>
            <w:tcW w:w="9270" w:type="dxa"/>
            <w:gridSpan w:val="2"/>
            <w:shd w:val="clear" w:color="auto" w:fill="auto"/>
          </w:tcPr>
          <w:p w:rsidRPr="00065075" w:rsidR="00065075" w:rsidP="00065075" w:rsidRDefault="00065075" w14:paraId="3234730B" w14:textId="77777777">
            <w:pPr>
              <w:spacing w:before="0" w:after="0" w:line="276" w:lineRule="auto"/>
              <w:rPr>
                <w:rFonts w:cs="Arial"/>
                <w:b/>
              </w:rPr>
            </w:pPr>
            <w:r w:rsidRPr="00065075">
              <w:rPr>
                <w:rFonts w:cs="Arial"/>
                <w:b/>
              </w:rPr>
              <w:t xml:space="preserve">Functional Requirements </w:t>
            </w:r>
          </w:p>
          <w:p w:rsidRPr="00065075" w:rsidR="00A76DD6" w:rsidP="000970C7" w:rsidRDefault="00EF3F79" w14:paraId="685FF535" w14:textId="052D2EAD">
            <w:pPr>
              <w:spacing w:before="0" w:after="0" w:line="276" w:lineRule="auto"/>
              <w:rPr>
                <w:rFonts w:cs="Arial"/>
              </w:rPr>
            </w:pPr>
            <w:r w:rsidRPr="00065075">
              <w:rPr>
                <w:rFonts w:cs="Arial"/>
              </w:rPr>
              <w:t>During the order fullfilment cycle,</w:t>
            </w:r>
            <w:r w:rsidRPr="00065075" w:rsidR="00FA24B4">
              <w:rPr>
                <w:rFonts w:cs="Arial"/>
              </w:rPr>
              <w:t xml:space="preserve"> </w:t>
            </w:r>
            <w:r w:rsidRPr="00065075">
              <w:rPr>
                <w:rFonts w:cs="Arial"/>
              </w:rPr>
              <w:t>a vendor will be m</w:t>
            </w:r>
            <w:r w:rsidRPr="00065075" w:rsidR="00407892">
              <w:rPr>
                <w:rFonts w:cs="Arial"/>
              </w:rPr>
              <w:t xml:space="preserve">apped to the order.The vendor </w:t>
            </w:r>
            <w:r w:rsidRPr="00065075">
              <w:rPr>
                <w:rFonts w:cs="Arial"/>
              </w:rPr>
              <w:t xml:space="preserve">will ship the product from their warehourse and deliver it to the customer </w:t>
            </w:r>
            <w:r w:rsidRPr="00065075" w:rsidR="00407892">
              <w:rPr>
                <w:rFonts w:cs="Arial"/>
              </w:rPr>
              <w:t>l</w:t>
            </w:r>
            <w:r w:rsidRPr="00065075">
              <w:rPr>
                <w:rFonts w:cs="Arial"/>
              </w:rPr>
              <w:t>ocation.</w:t>
            </w:r>
          </w:p>
          <w:p w:rsidRPr="00065075" w:rsidR="00EF3F79" w:rsidP="000970C7" w:rsidRDefault="00EF3F79" w14:paraId="65AEF2AC" w14:textId="77777777">
            <w:pPr>
              <w:spacing w:before="0" w:after="0" w:line="276" w:lineRule="auto"/>
              <w:rPr>
                <w:rFonts w:cs="Arial"/>
              </w:rPr>
            </w:pPr>
          </w:p>
          <w:p w:rsidRPr="00065075" w:rsidR="005701B3" w:rsidP="000970C7" w:rsidRDefault="00783427" w14:paraId="578FE124" w14:textId="2EF1AE8D">
            <w:pPr>
              <w:spacing w:before="0" w:after="0" w:line="276" w:lineRule="auto"/>
              <w:rPr>
                <w:rFonts w:cs="Arial"/>
              </w:rPr>
            </w:pPr>
            <w:r w:rsidRPr="00065075">
              <w:rPr>
                <w:rFonts w:cs="Arial"/>
              </w:rPr>
              <w:t>ProceedToBuy</w:t>
            </w:r>
            <w:r w:rsidRPr="00065075" w:rsidR="00200442">
              <w:rPr>
                <w:rFonts w:cs="Arial"/>
              </w:rPr>
              <w:t xml:space="preserve"> </w:t>
            </w:r>
            <w:r w:rsidRPr="00065075" w:rsidR="00233360">
              <w:rPr>
                <w:rFonts w:cs="Arial"/>
              </w:rPr>
              <w:t>Microservice</w:t>
            </w:r>
            <w:r w:rsidRPr="00065075" w:rsidR="00200442">
              <w:rPr>
                <w:rFonts w:cs="Arial"/>
              </w:rPr>
              <w:t xml:space="preserve"> interacts with </w:t>
            </w:r>
            <w:r w:rsidRPr="00065075" w:rsidR="00BD1E0D">
              <w:rPr>
                <w:rFonts w:cs="Arial"/>
              </w:rPr>
              <w:t>Vendor</w:t>
            </w:r>
            <w:r w:rsidRPr="00065075" w:rsidR="00200442">
              <w:rPr>
                <w:rFonts w:cs="Arial"/>
              </w:rPr>
              <w:t xml:space="preserve"> </w:t>
            </w:r>
            <w:r w:rsidRPr="00065075" w:rsidR="00233360">
              <w:rPr>
                <w:rFonts w:cs="Arial"/>
              </w:rPr>
              <w:t>Microservice</w:t>
            </w:r>
            <w:r w:rsidRPr="00065075" w:rsidR="00EF3F79">
              <w:rPr>
                <w:rFonts w:cs="Arial"/>
              </w:rPr>
              <w:t xml:space="preserve"> to assign a vendor for the customers order</w:t>
            </w:r>
            <w:r w:rsidRPr="00065075" w:rsidR="005701B3">
              <w:rPr>
                <w:rFonts w:cs="Arial"/>
              </w:rPr>
              <w:t>.</w:t>
            </w:r>
            <w:r w:rsidRPr="00065075" w:rsidR="00DC69AE">
              <w:rPr>
                <w:rFonts w:cs="Arial"/>
              </w:rPr>
              <w:t xml:space="preserve"> Post authorization of request, </w:t>
            </w:r>
            <w:r w:rsidRPr="00065075" w:rsidR="00BD1E0D">
              <w:rPr>
                <w:rFonts w:cs="Arial"/>
              </w:rPr>
              <w:t xml:space="preserve">Vendor </w:t>
            </w:r>
            <w:r w:rsidRPr="00065075" w:rsidR="00233360">
              <w:rPr>
                <w:rFonts w:cs="Arial"/>
              </w:rPr>
              <w:t>Microservice</w:t>
            </w:r>
            <w:r w:rsidRPr="00065075" w:rsidR="00DC69AE">
              <w:rPr>
                <w:rFonts w:cs="Arial"/>
              </w:rPr>
              <w:t xml:space="preserve"> allows the following operations:</w:t>
            </w:r>
          </w:p>
          <w:p w:rsidRPr="00065075" w:rsidR="005701B3" w:rsidP="000970C7" w:rsidRDefault="005701B3" w14:paraId="45BD0FB3" w14:textId="77777777">
            <w:pPr>
              <w:spacing w:before="0" w:after="0" w:line="276" w:lineRule="auto"/>
              <w:rPr>
                <w:rFonts w:cs="Arial"/>
              </w:rPr>
            </w:pPr>
          </w:p>
          <w:p w:rsidRPr="00065075" w:rsidR="005701B3" w:rsidP="000E32BF" w:rsidRDefault="00C10354" w14:paraId="69B7AB6E" w14:textId="6C53F2F6">
            <w:pPr>
              <w:pStyle w:val="Bodytext"/>
              <w:numPr>
                <w:ilvl w:val="0"/>
                <w:numId w:val="18"/>
              </w:numPr>
              <w:ind w:right="0"/>
              <w:rPr>
                <w:rFonts w:cs="Arial"/>
              </w:rPr>
            </w:pPr>
            <w:r>
              <w:rPr>
                <w:rFonts w:cs="Arial"/>
              </w:rPr>
              <w:t>Choose the</w:t>
            </w:r>
            <w:r w:rsidRPr="00065075" w:rsidR="00343C8F">
              <w:rPr>
                <w:rFonts w:cs="Arial"/>
              </w:rPr>
              <w:t xml:space="preserve"> </w:t>
            </w:r>
            <w:r w:rsidRPr="00065075" w:rsidR="00A76DD6">
              <w:rPr>
                <w:rFonts w:cs="Arial"/>
              </w:rPr>
              <w:t>V</w:t>
            </w:r>
            <w:r w:rsidRPr="00065075" w:rsidR="00343C8F">
              <w:rPr>
                <w:rFonts w:cs="Arial"/>
              </w:rPr>
              <w:t>e</w:t>
            </w:r>
            <w:r w:rsidRPr="00065075" w:rsidR="00A76DD6">
              <w:rPr>
                <w:rFonts w:cs="Arial"/>
              </w:rPr>
              <w:t>ndor</w:t>
            </w:r>
            <w:r w:rsidR="002C3173">
              <w:rPr>
                <w:rFonts w:cs="Arial"/>
              </w:rPr>
              <w:t xml:space="preserve"> for the given product</w:t>
            </w:r>
            <w:r>
              <w:rPr>
                <w:rFonts w:cs="Arial"/>
              </w:rPr>
              <w:t>, who has enough quantities to supply</w:t>
            </w:r>
          </w:p>
          <w:p w:rsidRPr="00065075" w:rsidR="00F0581C" w:rsidP="00F0581C" w:rsidRDefault="00F0581C" w14:paraId="0DCA16FB" w14:textId="59EBCD98">
            <w:pPr>
              <w:pStyle w:val="Bodytext"/>
              <w:ind w:left="0"/>
              <w:rPr>
                <w:rFonts w:cs="Arial"/>
              </w:rPr>
            </w:pPr>
            <w:r w:rsidRPr="00065075">
              <w:rPr>
                <w:rFonts w:cs="Arial"/>
              </w:rPr>
              <w:t>Perform the bel</w:t>
            </w:r>
            <w:r w:rsidRPr="00065075" w:rsidR="00A76DD6">
              <w:rPr>
                <w:rFonts w:cs="Arial"/>
              </w:rPr>
              <w:t xml:space="preserve">ow mentioned checks to select a </w:t>
            </w:r>
            <w:r w:rsidRPr="00065075">
              <w:rPr>
                <w:rFonts w:cs="Arial"/>
              </w:rPr>
              <w:t>vendor</w:t>
            </w:r>
          </w:p>
          <w:p w:rsidR="006C269C" w:rsidP="00E5636E" w:rsidRDefault="00F0581C" w14:paraId="1CEF63D7" w14:textId="0C430B84">
            <w:pPr>
              <w:pStyle w:val="Bodytext"/>
              <w:numPr>
                <w:ilvl w:val="1"/>
                <w:numId w:val="18"/>
              </w:numPr>
              <w:spacing w:after="0" w:line="276" w:lineRule="auto"/>
              <w:ind w:left="360"/>
              <w:rPr>
                <w:rFonts w:cs="Arial"/>
              </w:rPr>
            </w:pPr>
            <w:r w:rsidRPr="00C10354">
              <w:rPr>
                <w:rFonts w:cs="Arial"/>
              </w:rPr>
              <w:t>Vendor should have the given product in stock.</w:t>
            </w:r>
            <w:r w:rsidRPr="00C10354" w:rsidR="00C10354">
              <w:rPr>
                <w:rFonts w:cs="Arial"/>
              </w:rPr>
              <w:t xml:space="preserve"> If available, retrieve all vendors along with the rating and return to the ProceedToBuy service</w:t>
            </w:r>
          </w:p>
          <w:p w:rsidRPr="00C10354" w:rsidR="00C10354" w:rsidP="00C10354" w:rsidRDefault="00C10354" w14:paraId="031D7DCE" w14:textId="77777777">
            <w:pPr>
              <w:pStyle w:val="Bodytext"/>
              <w:spacing w:after="0" w:line="276" w:lineRule="auto"/>
              <w:ind w:left="360"/>
              <w:rPr>
                <w:rFonts w:cs="Arial"/>
              </w:rPr>
            </w:pPr>
          </w:p>
          <w:p w:rsidRPr="00506004" w:rsidR="00506004" w:rsidP="00506004" w:rsidRDefault="00C10354" w14:paraId="5E142D4D" w14:textId="4F0910B3">
            <w:pPr>
              <w:spacing w:after="0" w:line="276" w:lineRule="auto"/>
              <w:rPr>
                <w:rFonts w:cs="Arial"/>
              </w:rPr>
            </w:pPr>
            <w:r>
              <w:rPr>
                <w:rFonts w:cs="Arial"/>
              </w:rPr>
              <w:t>Assume that the vendor details will be stored in system automatically, which is out of scope of the system.</w:t>
            </w:r>
          </w:p>
        </w:tc>
      </w:tr>
      <w:tr w:rsidRPr="00822AAD" w:rsidR="005701B3" w:rsidTr="000970C7" w14:paraId="10420A7B" w14:textId="77777777">
        <w:tc>
          <w:tcPr>
            <w:tcW w:w="9270" w:type="dxa"/>
            <w:gridSpan w:val="2"/>
            <w:shd w:val="clear" w:color="auto" w:fill="auto"/>
          </w:tcPr>
          <w:p w:rsidR="00EF3F79" w:rsidP="000970C7" w:rsidRDefault="00EF3F79" w14:paraId="473C2177" w14:textId="7777777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="005701B3" w:rsidP="000970C7" w:rsidRDefault="005701B3" w14:paraId="6A9BC8C5" w14:textId="46E5ECC6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Pr="00506004" w:rsidR="005701B3" w:rsidP="00506004" w:rsidRDefault="00D31669" w14:paraId="51283C77" w14:textId="186BE457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506004">
              <w:rPr>
                <w:rFonts w:cs="Calibri"/>
                <w:b/>
                <w:szCs w:val="24"/>
              </w:rPr>
              <w:t>Vendor</w:t>
            </w:r>
          </w:p>
          <w:p w:rsidR="00D31669" w:rsidP="00506004" w:rsidRDefault="00D31669" w14:paraId="111DB520" w14:textId="58A1295C">
            <w:pPr>
              <w:spacing w:after="0" w:line="276" w:lineRule="auto"/>
              <w:ind w:left="1080"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&lt;Vendor ID,</w:t>
            </w:r>
            <w:r w:rsidR="006E0A3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Vendor Name</w:t>
            </w:r>
            <w:r w:rsidR="006E46AF">
              <w:rPr>
                <w:rFonts w:ascii="Calibri" w:hAnsi="Calibri" w:cs="Calibri"/>
                <w:sz w:val="22"/>
                <w:szCs w:val="22"/>
              </w:rPr>
              <w:t>,</w:t>
            </w:r>
            <w:r w:rsidR="00EF3F7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E46AF">
              <w:rPr>
                <w:rFonts w:ascii="Calibri" w:hAnsi="Calibri" w:cs="Calibri"/>
                <w:sz w:val="22"/>
                <w:szCs w:val="22"/>
              </w:rPr>
              <w:t>Delivery Charge</w:t>
            </w:r>
            <w:r w:rsidR="00C10354">
              <w:rPr>
                <w:rFonts w:ascii="Calibri" w:hAnsi="Calibri" w:cs="Calibri"/>
                <w:sz w:val="22"/>
                <w:szCs w:val="22"/>
              </w:rPr>
              <w:t>, Rating</w:t>
            </w:r>
            <w:r>
              <w:rPr>
                <w:rFonts w:ascii="Calibri" w:hAnsi="Calibri" w:cs="Calibri"/>
                <w:sz w:val="22"/>
                <w:szCs w:val="22"/>
              </w:rPr>
              <w:t>&gt;</w:t>
            </w:r>
          </w:p>
          <w:p w:rsidRPr="00C10354" w:rsidR="00C10354" w:rsidP="00C10354" w:rsidRDefault="00C10354" w14:paraId="0AE7C401" w14:textId="473B2E89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C10354">
              <w:rPr>
                <w:rFonts w:cs="Calibri"/>
                <w:b/>
                <w:szCs w:val="24"/>
              </w:rPr>
              <w:t>Vendor Stock</w:t>
            </w:r>
          </w:p>
          <w:p w:rsidRPr="00C10354" w:rsidR="00C10354" w:rsidP="00C10354" w:rsidRDefault="00C10354" w14:paraId="44752924" w14:textId="7916A6E5">
            <w:pPr>
              <w:pStyle w:val="ListParagraph"/>
              <w:spacing w:after="0" w:line="276" w:lineRule="auto"/>
              <w:ind w:right="-108"/>
              <w:rPr>
                <w:rFonts w:cs="Calibri"/>
              </w:rPr>
            </w:pPr>
            <w:r>
              <w:rPr>
                <w:rFonts w:cs="Calibri"/>
              </w:rPr>
              <w:lastRenderedPageBreak/>
              <w:t>&lt;Product ID, Vendor ID, Stock In Hand, Expected Stock Replinshment Date, etc.&gt;</w:t>
            </w:r>
          </w:p>
          <w:p w:rsidR="00D31669" w:rsidP="000970C7" w:rsidRDefault="00D31669" w14:paraId="69C45497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5701B3" w:rsidP="000970C7" w:rsidRDefault="005701B3" w14:paraId="0FA47F32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5701B3" w:rsidP="000970C7" w:rsidRDefault="00046834" w14:paraId="34B0631A" w14:textId="226EFD20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Vendor</w:t>
            </w:r>
            <w:r w:rsidRPr="00AE2670" w:rsidR="005701B3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AB74C1" w:rsidR="00046834" w:rsidP="000E32BF" w:rsidRDefault="00046834" w14:paraId="37C72B6F" w14:textId="3CEC1D3A">
            <w:pPr>
              <w:numPr>
                <w:ilvl w:val="1"/>
                <w:numId w:val="20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/getVendorDetails (Input:</w:t>
            </w:r>
            <w:r w:rsidR="0050600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Product_ID | Output: Vendor ID,</w:t>
            </w:r>
            <w:r w:rsidR="006E0A3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Vendor Name</w:t>
            </w:r>
            <w:r w:rsidR="0007302D">
              <w:rPr>
                <w:rFonts w:ascii="Calibri" w:hAnsi="Calibri" w:cs="Calibri"/>
                <w:sz w:val="22"/>
                <w:szCs w:val="22"/>
              </w:rPr>
              <w:t>,</w:t>
            </w:r>
            <w:r w:rsidR="00A97A9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10354">
              <w:rPr>
                <w:rFonts w:ascii="Calibri" w:hAnsi="Calibri" w:cs="Calibri"/>
                <w:sz w:val="22"/>
                <w:szCs w:val="22"/>
              </w:rPr>
              <w:t xml:space="preserve">rating, </w:t>
            </w:r>
            <w:r w:rsidR="0007302D">
              <w:rPr>
                <w:rFonts w:ascii="Calibri" w:hAnsi="Calibri" w:cs="Calibri"/>
                <w:sz w:val="22"/>
                <w:szCs w:val="22"/>
              </w:rPr>
              <w:t>Delivery Charge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5701B3" w:rsidP="00506004" w:rsidRDefault="005701B3" w14:paraId="3FE0058F" w14:textId="374F38F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5701B3" w:rsidTr="000970C7" w14:paraId="1034245D" w14:textId="77777777">
        <w:tc>
          <w:tcPr>
            <w:tcW w:w="9270" w:type="dxa"/>
            <w:gridSpan w:val="2"/>
            <w:shd w:val="clear" w:color="auto" w:fill="auto"/>
          </w:tcPr>
          <w:p w:rsidRPr="00F50C63" w:rsidR="005701B3" w:rsidP="00C70F9D" w:rsidRDefault="005701B3" w14:paraId="5098C7C1" w14:textId="60832D3E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C70F9D">
              <w:rPr>
                <w:rFonts w:ascii="Calibri" w:hAnsi="Calibri" w:cs="Calibri"/>
                <w:sz w:val="22"/>
                <w:szCs w:val="24"/>
              </w:rPr>
              <w:t>ProceedToBuy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</w:p>
        </w:tc>
      </w:tr>
      <w:tr w:rsidRPr="00822AAD" w:rsidR="005701B3" w:rsidTr="000970C7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5701B3" w:rsidP="000970C7" w:rsidRDefault="005701B3" w14:paraId="3B63B0D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5701B3" w:rsidP="000E32BF" w:rsidRDefault="008B5EC7" w14:paraId="7A832221" w14:textId="5C33B2BD">
            <w:pPr>
              <w:numPr>
                <w:ilvl w:val="0"/>
                <w:numId w:val="23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Vendor</w:t>
            </w:r>
            <w:r w:rsidR="00D6483B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r w:rsidR="00D6483B">
              <w:rPr>
                <w:rFonts w:ascii="Calibri" w:hAnsi="Calibri" w:cs="Calibri"/>
                <w:sz w:val="22"/>
                <w:szCs w:val="24"/>
              </w:rPr>
              <w:t xml:space="preserve"> will have </w:t>
            </w:r>
            <w:r w:rsidR="00D31669">
              <w:rPr>
                <w:rFonts w:ascii="Calibri" w:hAnsi="Calibri" w:cs="Calibri"/>
                <w:sz w:val="22"/>
                <w:szCs w:val="24"/>
              </w:rPr>
              <w:t>1</w:t>
            </w:r>
            <w:r w:rsidR="00D6483B">
              <w:rPr>
                <w:rFonts w:ascii="Calibri" w:hAnsi="Calibri" w:cs="Calibri"/>
                <w:sz w:val="22"/>
                <w:szCs w:val="24"/>
              </w:rPr>
              <w:t xml:space="preserve"> End Points exposed to </w:t>
            </w:r>
            <w:r w:rsidR="00C70F9D">
              <w:rPr>
                <w:rFonts w:ascii="Calibri" w:hAnsi="Calibri" w:cs="Calibri"/>
                <w:sz w:val="22"/>
                <w:szCs w:val="24"/>
              </w:rPr>
              <w:t>ProceedToBuy</w:t>
            </w:r>
            <w:r w:rsidR="00550815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</w:p>
          <w:p w:rsidR="005701B3" w:rsidP="000E32BF" w:rsidRDefault="005701B3" w14:paraId="53536789" w14:textId="3A61FB42">
            <w:pPr>
              <w:numPr>
                <w:ilvl w:val="0"/>
                <w:numId w:val="23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If  </w:t>
            </w:r>
            <w:r w:rsidR="008B5EC7">
              <w:rPr>
                <w:rFonts w:ascii="Calibri" w:hAnsi="Calibri" w:cs="Calibri"/>
                <w:sz w:val="22"/>
                <w:szCs w:val="22"/>
              </w:rPr>
              <w:t xml:space="preserve">/getVendorDetails </w:t>
            </w:r>
            <w:r>
              <w:rPr>
                <w:rFonts w:ascii="Calibri" w:hAnsi="Calibri" w:cs="Calibri"/>
                <w:sz w:val="22"/>
                <w:szCs w:val="24"/>
              </w:rPr>
              <w:t>end point is invoked</w:t>
            </w:r>
            <w:r w:rsidR="00881CB9">
              <w:rPr>
                <w:rFonts w:ascii="Calibri" w:hAnsi="Calibri" w:cs="Calibri"/>
                <w:sz w:val="22"/>
                <w:szCs w:val="24"/>
              </w:rPr>
              <w:t xml:space="preserve"> by </w:t>
            </w:r>
            <w:r w:rsidR="00EF3F79">
              <w:rPr>
                <w:rFonts w:ascii="Calibri" w:hAnsi="Calibri" w:cs="Calibri"/>
                <w:sz w:val="22"/>
                <w:szCs w:val="24"/>
              </w:rPr>
              <w:t>ProccedToBuy</w:t>
            </w:r>
            <w:r w:rsidR="00A44DCD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r w:rsidR="00881CB9">
              <w:rPr>
                <w:rFonts w:ascii="Calibri" w:hAnsi="Calibri" w:cs="Calibri"/>
                <w:sz w:val="22"/>
                <w:szCs w:val="24"/>
              </w:rPr>
              <w:t>,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the </w:t>
            </w:r>
            <w:r w:rsidR="008B5EC7">
              <w:rPr>
                <w:rFonts w:ascii="Calibri" w:hAnsi="Calibri" w:cs="Calibri"/>
                <w:sz w:val="22"/>
                <w:szCs w:val="24"/>
              </w:rPr>
              <w:t>Vendor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3C48F6">
              <w:rPr>
                <w:rFonts w:ascii="Calibri" w:hAnsi="Calibri" w:cs="Calibri"/>
                <w:sz w:val="22"/>
                <w:szCs w:val="24"/>
              </w:rPr>
              <w:t>Micro</w:t>
            </w:r>
            <w:r w:rsidR="00233360">
              <w:rPr>
                <w:rFonts w:ascii="Calibri" w:hAnsi="Calibri" w:cs="Calibri"/>
                <w:sz w:val="22"/>
                <w:szCs w:val="24"/>
              </w:rPr>
              <w:t>service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881CB9">
              <w:rPr>
                <w:rFonts w:ascii="Calibri" w:hAnsi="Calibri" w:cs="Calibri"/>
                <w:sz w:val="22"/>
                <w:szCs w:val="24"/>
              </w:rPr>
              <w:t xml:space="preserve">will </w:t>
            </w:r>
            <w:r w:rsidR="008B5EC7">
              <w:rPr>
                <w:rFonts w:ascii="Calibri" w:hAnsi="Calibri" w:cs="Calibri"/>
                <w:sz w:val="22"/>
                <w:szCs w:val="24"/>
              </w:rPr>
              <w:t xml:space="preserve">perform the necessary </w:t>
            </w:r>
            <w:r w:rsidR="00881CB9">
              <w:rPr>
                <w:rFonts w:ascii="Calibri" w:hAnsi="Calibri" w:cs="Calibri"/>
                <w:sz w:val="22"/>
                <w:szCs w:val="24"/>
              </w:rPr>
              <w:t>check</w:t>
            </w:r>
            <w:r w:rsidR="008B5EC7">
              <w:rPr>
                <w:rFonts w:ascii="Calibri" w:hAnsi="Calibri" w:cs="Calibri"/>
                <w:sz w:val="22"/>
                <w:szCs w:val="24"/>
              </w:rPr>
              <w:t>s</w:t>
            </w:r>
            <w:r w:rsidR="00881CB9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r w:rsidR="001F0276">
              <w:rPr>
                <w:rFonts w:ascii="Calibri" w:hAnsi="Calibri" w:cs="Calibri"/>
                <w:sz w:val="22"/>
                <w:szCs w:val="24"/>
              </w:rPr>
              <w:t xml:space="preserve">w.r.t stock </w:t>
            </w:r>
            <w:r w:rsidR="00881CB9">
              <w:rPr>
                <w:rFonts w:ascii="Calibri" w:hAnsi="Calibri" w:cs="Calibri"/>
                <w:sz w:val="22"/>
                <w:szCs w:val="24"/>
              </w:rPr>
              <w:t xml:space="preserve">and will return the response back to </w:t>
            </w:r>
            <w:r w:rsidR="00EF3F79">
              <w:rPr>
                <w:rFonts w:ascii="Calibri" w:hAnsi="Calibri" w:cs="Calibri"/>
                <w:sz w:val="22"/>
                <w:szCs w:val="24"/>
              </w:rPr>
              <w:t xml:space="preserve">ProccedToBuy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r w:rsidR="00881CB9">
              <w:rPr>
                <w:rFonts w:ascii="Calibri" w:hAnsi="Calibri" w:cs="Calibri"/>
                <w:sz w:val="22"/>
                <w:szCs w:val="24"/>
              </w:rPr>
              <w:t>.</w:t>
            </w:r>
          </w:p>
          <w:p w:rsidRPr="008B5EC7" w:rsidR="005701B3" w:rsidP="00506004" w:rsidRDefault="005701B3" w14:paraId="419EE073" w14:textId="1BE627B2">
            <w:p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Pr="00822AAD" w:rsidR="005701B3" w:rsidTr="000970C7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5701B3" w:rsidP="000970C7" w:rsidRDefault="005701B3" w14:paraId="5D763E42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:rsidR="005701B3" w:rsidP="000E32BF" w:rsidRDefault="00A44DCD" w14:paraId="62949705" w14:textId="77777777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Only Authorized Customer can access these REST End Points.</w:t>
            </w:r>
          </w:p>
          <w:p w:rsidRPr="00DC4DEB" w:rsidR="00A1735E" w:rsidP="000E32BF" w:rsidRDefault="00A1735E" w14:paraId="44E25A86" w14:textId="0F64D077">
            <w:pPr>
              <w:pStyle w:val="ListParagraph"/>
              <w:numPr>
                <w:ilvl w:val="0"/>
                <w:numId w:val="18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If there are more than 1 customer adding the product to cart and proceeding to buy, the tasks have to be handled in parallel</w:t>
            </w:r>
          </w:p>
        </w:tc>
      </w:tr>
    </w:tbl>
    <w:p w:rsidR="00A1735E" w:rsidP="00A1735E" w:rsidRDefault="00A1735E" w14:paraId="335A1014" w14:textId="77777777">
      <w:pPr>
        <w:pStyle w:val="Heading3"/>
        <w:numPr>
          <w:ilvl w:val="0"/>
          <w:numId w:val="0"/>
        </w:numPr>
        <w:spacing w:before="0"/>
        <w:ind w:left="360"/>
        <w:jc w:val="left"/>
        <w:rPr>
          <w:rFonts w:ascii="Calibri" w:hAnsi="Calibri"/>
          <w:b/>
        </w:rPr>
      </w:pPr>
    </w:p>
    <w:p w:rsidRPr="006474DF" w:rsidR="00152584" w:rsidP="00152584" w:rsidRDefault="00152584" w14:paraId="6DD33D3E" w14:textId="299E2765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 w:val="1"/>
          <w:bCs w:val="1"/>
        </w:rPr>
      </w:pPr>
      <w:bookmarkStart w:name="_Toc47095878" w:id="25"/>
      <w:r w:rsidRPr="4E7ADAF4" w:rsidR="00152584">
        <w:rPr>
          <w:rFonts w:ascii="Calibri" w:hAnsi="Calibri"/>
          <w:b w:val="1"/>
          <w:bCs w:val="1"/>
        </w:rPr>
        <w:t>Authorization Microservice</w:t>
      </w:r>
      <w:bookmarkEnd w:id="25"/>
    </w:p>
    <w:p w:rsidRPr="006474DF" w:rsidR="00152584" w:rsidP="005701B3" w:rsidRDefault="00152584" w14:paraId="1A955464" w14:textId="77777777"/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616502" w:rsidTr="000970C7" w14:paraId="298D0CAF" w14:textId="77777777">
        <w:tc>
          <w:tcPr>
            <w:tcW w:w="2750" w:type="dxa"/>
            <w:shd w:val="clear" w:color="auto" w:fill="FABF8F"/>
          </w:tcPr>
          <w:p w:rsidRPr="00461BB0" w:rsidR="00616502" w:rsidP="000970C7" w:rsidRDefault="00B86B77" w14:paraId="167709FB" w14:textId="19D0F8E2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Product </w:t>
            </w:r>
            <w:r w:rsidRPr="00461BB0" w:rsidR="00616502">
              <w:rPr>
                <w:rFonts w:ascii="Calibri" w:hAnsi="Calibri"/>
                <w:sz w:val="24"/>
                <w:szCs w:val="24"/>
              </w:rPr>
              <w:t>Management System</w:t>
            </w:r>
          </w:p>
          <w:p w:rsidRPr="006B116D" w:rsidR="00616502" w:rsidP="000970C7" w:rsidRDefault="00616502" w14:paraId="6FC68E17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616502" w:rsidP="000970C7" w:rsidRDefault="00616502" w14:paraId="2F45F321" w14:textId="526FCF6A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Authorization Microservice</w:t>
            </w:r>
          </w:p>
        </w:tc>
      </w:tr>
      <w:tr w:rsidRPr="00822AAD" w:rsidR="00616502" w:rsidTr="000970C7" w14:paraId="0EDA8F13" w14:textId="77777777">
        <w:tc>
          <w:tcPr>
            <w:tcW w:w="9270" w:type="dxa"/>
            <w:gridSpan w:val="2"/>
            <w:shd w:val="clear" w:color="auto" w:fill="auto"/>
          </w:tcPr>
          <w:p w:rsidR="00616502" w:rsidP="000970C7" w:rsidRDefault="006E4C11" w14:paraId="232C6B4B" w14:textId="069AA7AF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Pr="007015D9" w:rsidR="00616502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616502" w:rsidP="000E32BF" w:rsidRDefault="006E4C11" w14:paraId="01F16612" w14:textId="286EEE39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Service to Service communication has to happen using JWT</w:t>
            </w:r>
          </w:p>
          <w:p w:rsidR="006E4C11" w:rsidP="000E32BF" w:rsidRDefault="006E4C11" w14:paraId="42B5BA07" w14:textId="440FCCBC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Pass End User Context across Microservices</w:t>
            </w:r>
          </w:p>
          <w:p w:rsidR="006E4C11" w:rsidP="000E32BF" w:rsidRDefault="006E4C11" w14:paraId="2D2E2ECD" w14:textId="6527AABD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after specific amount of time say 15 minutes.</w:t>
            </w:r>
          </w:p>
          <w:p w:rsidRPr="00B80B70" w:rsidR="006C40AD" w:rsidP="000E32BF" w:rsidRDefault="006C40AD" w14:paraId="3DCDFB9D" w14:textId="4FA245AB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this service configured in the cloud along with other services</w:t>
            </w:r>
          </w:p>
          <w:p w:rsidRPr="00EA3095" w:rsidR="00616502" w:rsidP="000970C7" w:rsidRDefault="00616502" w14:paraId="24E56182" w14:textId="7777777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:rsidR="006474DF" w:rsidP="006474DF" w:rsidRDefault="006474DF" w14:paraId="3326F3C3" w14:textId="562EBD28"/>
    <w:p w:rsidR="00152584" w:rsidP="00366BD8" w:rsidRDefault="00152584" w14:paraId="0F620208" w14:textId="2982C05A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/>
      </w:pPr>
      <w:bookmarkStart w:name="_Toc47095879" w:id="26"/>
      <w:r w:rsidRPr="4E7ADAF4" w:rsidR="00152584">
        <w:rPr>
          <w:rFonts w:ascii="Calibri" w:hAnsi="Calibri"/>
          <w:b w:val="1"/>
          <w:bCs w:val="1"/>
        </w:rPr>
        <w:t>Swagger</w:t>
      </w:r>
      <w:bookmarkEnd w:id="26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6E4C11" w:rsidTr="000970C7" w14:paraId="2E8E7FD9" w14:textId="77777777">
        <w:tc>
          <w:tcPr>
            <w:tcW w:w="2750" w:type="dxa"/>
            <w:shd w:val="clear" w:color="auto" w:fill="FABF8F"/>
          </w:tcPr>
          <w:p w:rsidRPr="00461BB0" w:rsidR="006E4C11" w:rsidP="000970C7" w:rsidRDefault="00B86B77" w14:paraId="795AE1A7" w14:textId="1207D826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Product</w:t>
            </w:r>
            <w:r w:rsidRPr="00461BB0" w:rsidR="006E4C11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:rsidRPr="006B116D" w:rsidR="006E4C11" w:rsidP="000970C7" w:rsidRDefault="006E4C11" w14:paraId="2E8FB0C4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6E4C11" w:rsidP="007E785B" w:rsidRDefault="006E4C11" w14:paraId="597D14A9" w14:textId="6347D7CD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Swagger </w:t>
            </w:r>
          </w:p>
        </w:tc>
      </w:tr>
      <w:tr w:rsidRPr="00822AAD" w:rsidR="006E4C11" w:rsidTr="000970C7" w14:paraId="58B73539" w14:textId="77777777">
        <w:tc>
          <w:tcPr>
            <w:tcW w:w="9270" w:type="dxa"/>
            <w:gridSpan w:val="2"/>
            <w:shd w:val="clear" w:color="auto" w:fill="auto"/>
          </w:tcPr>
          <w:p w:rsidR="006E4C11" w:rsidP="000970C7" w:rsidRDefault="00B53917" w14:paraId="2BCB6340" w14:textId="0BC26138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Documentation</w:t>
            </w:r>
            <w:r w:rsidRPr="007015D9" w:rsidR="006E4C11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6E4C11" w:rsidP="000E32BF" w:rsidRDefault="00642832" w14:paraId="6431F1A2" w14:textId="0620040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All the Microservices must be configured with Swagger for documentation</w:t>
            </w:r>
          </w:p>
          <w:p w:rsidR="00BE64AE" w:rsidP="00BE64AE" w:rsidRDefault="00BE64AE" w14:paraId="15462C80" w14:textId="30904D82">
            <w:pPr>
              <w:spacing w:after="0" w:line="276" w:lineRule="auto"/>
              <w:ind w:left="360"/>
              <w:rPr>
                <w:rFonts w:cs="Arial"/>
              </w:rPr>
            </w:pPr>
          </w:p>
          <w:p w:rsidRPr="00BE64AE" w:rsidR="00BE64AE" w:rsidP="00BE64AE" w:rsidRDefault="00BE64AE" w14:paraId="2AFA5243" w14:textId="4531CA52">
            <w:pPr>
              <w:spacing w:after="0" w:line="276" w:lineRule="auto"/>
              <w:rPr>
                <w:rFonts w:cs="Arial"/>
                <w:b/>
              </w:rPr>
            </w:pPr>
            <w:r w:rsidRPr="00BE64AE">
              <w:rPr>
                <w:rFonts w:cs="Arial"/>
                <w:b/>
              </w:rPr>
              <w:t>Java implementation</w:t>
            </w:r>
          </w:p>
          <w:p w:rsidR="00642832" w:rsidP="000E32BF" w:rsidRDefault="00642832" w14:paraId="18062500" w14:textId="0292152D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 xml:space="preserve">Register the swagger resources in the Swagger Microservice and enable them as REST end points </w:t>
            </w:r>
          </w:p>
          <w:p w:rsidRPr="00B85A66" w:rsidR="00AC5172" w:rsidP="000E32BF" w:rsidRDefault="002A34A6" w14:paraId="6B0FD04E" w14:textId="0AE1CF9C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Configure this service along with other services in the cloud</w:t>
            </w:r>
            <w:r w:rsidRPr="00EA3095" w:rsidR="006E4C11">
              <w:rPr>
                <w:rFonts w:cs="Calibri"/>
                <w:lang w:val="en-GB"/>
              </w:rPr>
              <w:t xml:space="preserve">  </w:t>
            </w:r>
          </w:p>
        </w:tc>
      </w:tr>
    </w:tbl>
    <w:p w:rsidR="00E12E27" w:rsidP="00A67B5B" w:rsidRDefault="00E12E27" w14:paraId="7C2ABAEF" w14:textId="079CE7F1">
      <w:pPr>
        <w:pStyle w:val="Bodytext"/>
        <w:ind w:left="720"/>
        <w:rPr>
          <w:b/>
          <w:bCs/>
          <w:sz w:val="22"/>
          <w:szCs w:val="22"/>
        </w:rPr>
      </w:pPr>
    </w:p>
    <w:p w:rsidRPr="00B85A66" w:rsidR="00484955" w:rsidP="00366BD8" w:rsidRDefault="00557645" w14:paraId="16A6E67D" w14:textId="3013CF5C">
      <w:pPr>
        <w:pStyle w:val="Heading3"/>
        <w:tabs>
          <w:tab w:val="clear" w:pos="1800"/>
          <w:tab w:val="num" w:pos="1080"/>
        </w:tabs>
        <w:spacing w:before="0"/>
        <w:ind w:left="720"/>
        <w:jc w:val="left"/>
        <w:rPr>
          <w:b w:val="1"/>
          <w:bCs w:val="1"/>
          <w:sz w:val="22"/>
          <w:szCs w:val="22"/>
        </w:rPr>
      </w:pPr>
      <w:bookmarkStart w:name="_Toc47095880" w:id="27"/>
      <w:r w:rsidRPr="4E7ADAF4" w:rsidR="00557645">
        <w:rPr>
          <w:rFonts w:ascii="Calibri" w:hAnsi="Calibri"/>
          <w:b w:val="1"/>
          <w:bCs w:val="1"/>
        </w:rPr>
        <w:t>e-Commerce</w:t>
      </w:r>
      <w:r w:rsidRPr="4E7ADAF4" w:rsidR="00B85A66">
        <w:rPr>
          <w:rFonts w:ascii="Calibri" w:hAnsi="Calibri"/>
          <w:b w:val="1"/>
          <w:bCs w:val="1"/>
        </w:rPr>
        <w:t xml:space="preserve"> Portal (MVC)</w:t>
      </w:r>
      <w:bookmarkEnd w:id="27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484955" w:rsidTr="4E7ADAF4" w14:paraId="2693C561" w14:textId="77777777">
        <w:tc>
          <w:tcPr>
            <w:tcW w:w="2750" w:type="dxa"/>
            <w:shd w:val="clear" w:color="auto" w:fill="FABF8F"/>
            <w:tcMar/>
          </w:tcPr>
          <w:p w:rsidRPr="00461BB0" w:rsidR="00484955" w:rsidP="000970C7" w:rsidRDefault="00800C11" w14:paraId="09CB2D38" w14:textId="1368BEAE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Product</w:t>
            </w:r>
            <w:r w:rsidRPr="00461BB0" w:rsidR="00484955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:rsidRPr="006B116D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557645" w:rsidR="00484955" w:rsidP="000970C7" w:rsidRDefault="00557645" w14:paraId="56020557" w14:textId="330A60A4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 w:rsidRPr="00557645">
              <w:rPr>
                <w:rFonts w:ascii="Calibri" w:hAnsi="Calibri" w:cs="Calibri"/>
                <w:sz w:val="24"/>
                <w:szCs w:val="24"/>
              </w:rPr>
              <w:t xml:space="preserve">e-Commerce </w:t>
            </w:r>
            <w:r w:rsidRPr="00557645" w:rsidR="00484955">
              <w:rPr>
                <w:rFonts w:ascii="Calibri" w:hAnsi="Calibri"/>
                <w:sz w:val="24"/>
                <w:szCs w:val="24"/>
              </w:rPr>
              <w:t>Portal</w:t>
            </w:r>
          </w:p>
        </w:tc>
      </w:tr>
      <w:tr w:rsidRPr="00822AAD" w:rsidR="00484955" w:rsidTr="4E7ADAF4" w14:paraId="0E60CB7A" w14:textId="77777777">
        <w:tc>
          <w:tcPr>
            <w:tcW w:w="9270" w:type="dxa"/>
            <w:gridSpan w:val="2"/>
            <w:shd w:val="clear" w:color="auto" w:fill="auto"/>
            <w:tcMar/>
          </w:tcPr>
          <w:p w:rsidR="00484955" w:rsidP="000970C7" w:rsidRDefault="00800C11" w14:paraId="0E07EDDD" w14:textId="71AE1BFB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e-Commerce</w:t>
            </w:r>
            <w:r w:rsidR="00484955">
              <w:rPr>
                <w:rFonts w:ascii="Calibri" w:hAnsi="Calibri" w:cs="Calibri"/>
                <w:b/>
                <w:sz w:val="24"/>
                <w:szCs w:val="24"/>
              </w:rPr>
              <w:t xml:space="preserve"> Portal</w:t>
            </w:r>
            <w:r w:rsidRPr="007015D9" w:rsidR="00484955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AF7C57" w:rsidP="00AF7C57" w:rsidRDefault="00AF7C57" w14:paraId="70048892" w14:textId="2BE68D66">
            <w:pPr>
              <w:pStyle w:val="Bodytext"/>
              <w:ind w:left="0"/>
            </w:pPr>
            <w:r>
              <w:t xml:space="preserve">An e-Commerce Portal that allows a </w:t>
            </w:r>
            <w:r w:rsidR="00557645">
              <w:t>customer</w:t>
            </w:r>
            <w:r>
              <w:t xml:space="preserve"> to Login and allows to do following operations:</w:t>
            </w:r>
          </w:p>
          <w:p w:rsidR="00AF7C57" w:rsidP="000E32BF" w:rsidRDefault="00AF7C57" w14:paraId="088A856F" w14:textId="77777777">
            <w:pPr>
              <w:pStyle w:val="Bodytext"/>
              <w:numPr>
                <w:ilvl w:val="0"/>
                <w:numId w:val="22"/>
              </w:numPr>
            </w:pPr>
            <w:r>
              <w:t>Login</w:t>
            </w:r>
          </w:p>
          <w:p w:rsidR="00AF7C57" w:rsidP="000E32BF" w:rsidRDefault="00AF7C57" w14:paraId="452DB9AF" w14:textId="77777777">
            <w:pPr>
              <w:pStyle w:val="Bodytext"/>
              <w:numPr>
                <w:ilvl w:val="0"/>
                <w:numId w:val="22"/>
              </w:numPr>
            </w:pPr>
            <w:r>
              <w:t>Search for a product by id or name.</w:t>
            </w:r>
          </w:p>
          <w:p w:rsidR="00AF7C57" w:rsidP="000E32BF" w:rsidRDefault="00AF7C57" w14:paraId="0639378F" w14:textId="4DE047F3">
            <w:pPr>
              <w:pStyle w:val="Bodytext"/>
              <w:numPr>
                <w:ilvl w:val="0"/>
                <w:numId w:val="22"/>
              </w:numPr>
            </w:pPr>
            <w:r>
              <w:t>In the Product page, key in zip code and expected delivery date</w:t>
            </w:r>
            <w:r w:rsidR="00327CA0">
              <w:t>.</w:t>
            </w:r>
          </w:p>
          <w:p w:rsidR="00AF7C57" w:rsidP="000E32BF" w:rsidRDefault="00327CA0" w14:paraId="5C151947" w14:textId="3762BAEF">
            <w:pPr>
              <w:pStyle w:val="Bodytext"/>
              <w:numPr>
                <w:ilvl w:val="0"/>
                <w:numId w:val="22"/>
              </w:numPr>
            </w:pPr>
            <w:r>
              <w:t>Proceed To Buy.</w:t>
            </w:r>
          </w:p>
          <w:p w:rsidR="00765F82" w:rsidP="000E32BF" w:rsidRDefault="00765F82" w14:paraId="61AA3B50" w14:textId="5B89CC9E">
            <w:pPr>
              <w:pStyle w:val="Bodytext"/>
              <w:numPr>
                <w:ilvl w:val="0"/>
                <w:numId w:val="22"/>
              </w:numPr>
            </w:pPr>
            <w:r>
              <w:t>Add Product to Wishlist</w:t>
            </w:r>
          </w:p>
          <w:p w:rsidRPr="00AF7C57" w:rsidR="00AF7C57" w:rsidP="000E32BF" w:rsidRDefault="00AF7C57" w14:paraId="201DC937" w14:textId="3F87B8DA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Calibri"/>
                <w:lang w:val="en-GB"/>
              </w:rPr>
            </w:pPr>
            <w:r w:rsidR="4A1F8946">
              <w:rPr/>
              <w:t xml:space="preserve">Display product </w:t>
            </w:r>
            <w:proofErr w:type="gramStart"/>
            <w:r w:rsidR="00A97A92">
              <w:rPr/>
              <w:t>details(</w:t>
            </w:r>
            <w:proofErr w:type="gramEnd"/>
            <w:r w:rsidR="00A97A92">
              <w:rPr/>
              <w:t xml:space="preserve">Id, Name, Description, </w:t>
            </w:r>
            <w:r w:rsidR="4A1F8946">
              <w:rPr/>
              <w:t>Price,</w:t>
            </w:r>
            <w:r w:rsidR="00A97A92">
              <w:rPr/>
              <w:t xml:space="preserve"> </w:t>
            </w:r>
            <w:r w:rsidR="4A1F8946">
              <w:rPr/>
              <w:t>Vendor details</w:t>
            </w:r>
            <w:r w:rsidR="0F26254D">
              <w:rPr/>
              <w:t>,</w:t>
            </w:r>
            <w:r w:rsidR="0CF7DF04">
              <w:rPr/>
              <w:t xml:space="preserve"> </w:t>
            </w:r>
            <w:r w:rsidR="0F26254D">
              <w:rPr/>
              <w:t>Delivery charge, O</w:t>
            </w:r>
            <w:r w:rsidR="00A97A92">
              <w:rPr/>
              <w:t>rder total</w:t>
            </w:r>
            <w:r w:rsidR="4A1F8946">
              <w:rPr/>
              <w:t>) in checkout page.</w:t>
            </w:r>
          </w:p>
          <w:p w:rsidR="4E7ADAF4" w:rsidP="4E7ADAF4" w:rsidRDefault="4E7ADAF4" w14:paraId="76757E37" w14:textId="729F2C2A">
            <w:pPr>
              <w:pStyle w:val="Normal"/>
              <w:spacing w:after="0" w:line="276" w:lineRule="auto"/>
              <w:ind w:left="0"/>
              <w:rPr>
                <w:color w:val="0070C0"/>
              </w:rPr>
            </w:pPr>
          </w:p>
          <w:p w:rsidR="6EF4FB56" w:rsidP="4E7ADAF4" w:rsidRDefault="6EF4FB56" w14:paraId="021C3CEE" w14:textId="3FDFFBD5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Calibri" w:hAnsi="Calibri" w:eastAsia="Calibri" w:cs="Calibri"/>
                <w:color w:val="0070C0"/>
                <w:sz w:val="22"/>
                <w:szCs w:val="22"/>
              </w:rPr>
            </w:pPr>
            <w:r w:rsidRPr="4E7ADAF4" w:rsidR="6EF4FB56">
              <w:rPr>
                <w:color w:val="0070C0"/>
              </w:rPr>
              <w:t>Search for products by Category.</w:t>
            </w:r>
          </w:p>
          <w:p w:rsidR="4E7ADAF4" w:rsidP="4E7ADAF4" w:rsidRDefault="4E7ADAF4" w14:paraId="68515056" w14:textId="4930E1D9">
            <w:pPr>
              <w:pStyle w:val="Normal"/>
              <w:spacing w:after="0" w:line="276" w:lineRule="auto"/>
              <w:ind w:left="0"/>
            </w:pPr>
          </w:p>
          <w:p w:rsidR="3B88A71C" w:rsidP="4E7ADAF4" w:rsidRDefault="3B88A71C" w14:paraId="5E296ABE" w14:textId="4F11483F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eastAsia="Arial" w:cs="Arial"/>
                <w:color w:val="0070C0"/>
              </w:rPr>
            </w:pPr>
            <w:r w:rsidRPr="4E7ADAF4" w:rsidR="3B88A71C">
              <w:rPr>
                <w:color w:val="0070C0"/>
              </w:rPr>
              <w:t>Remove Product from Cart</w:t>
            </w:r>
          </w:p>
          <w:p w:rsidR="4E7ADAF4" w:rsidP="4E7ADAF4" w:rsidRDefault="4E7ADAF4" w14:paraId="48B0E587" w14:textId="00218EE1">
            <w:pPr>
              <w:pStyle w:val="Normal"/>
              <w:spacing w:after="0" w:line="276" w:lineRule="auto"/>
              <w:ind w:left="0"/>
              <w:rPr>
                <w:color w:val="0070C0"/>
              </w:rPr>
            </w:pPr>
          </w:p>
          <w:p w:rsidR="3B88A71C" w:rsidP="4E7ADAF4" w:rsidRDefault="3B88A71C" w14:paraId="64558994" w14:textId="427D6271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Calibri" w:hAnsi="Calibri" w:eastAsia="Calibri" w:cs="Calibri"/>
                <w:color w:val="0070C0"/>
                <w:sz w:val="22"/>
                <w:szCs w:val="22"/>
              </w:rPr>
            </w:pPr>
            <w:r w:rsidRPr="4E7ADAF4" w:rsidR="3B88A71C">
              <w:rPr>
                <w:color w:val="0070C0"/>
              </w:rPr>
              <w:t>Remove Product from Wishlist</w:t>
            </w:r>
          </w:p>
          <w:p w:rsidR="4E7ADAF4" w:rsidP="4E7ADAF4" w:rsidRDefault="4E7ADAF4" w14:paraId="123245CA" w14:textId="0D8B4704">
            <w:pPr>
              <w:pStyle w:val="Normal"/>
              <w:spacing w:after="0" w:line="276" w:lineRule="auto"/>
              <w:ind w:left="0"/>
            </w:pPr>
          </w:p>
          <w:p w:rsidR="4E7ADAF4" w:rsidP="4E7ADAF4" w:rsidRDefault="4E7ADAF4" w14:paraId="41DCEA41" w14:textId="3098CED1">
            <w:pPr>
              <w:pStyle w:val="Normal"/>
              <w:spacing w:after="0" w:line="276" w:lineRule="auto"/>
              <w:ind w:left="0"/>
            </w:pPr>
          </w:p>
          <w:p w:rsidRPr="00AF7C57" w:rsidR="00AF7C57" w:rsidP="00AF7C57" w:rsidRDefault="00AF7C57" w14:paraId="3C1C1796" w14:textId="77777777">
            <w:pPr>
              <w:pStyle w:val="ListParagraph"/>
              <w:spacing w:after="0" w:line="276" w:lineRule="auto"/>
              <w:rPr>
                <w:rFonts w:cs="Calibri"/>
                <w:lang w:val="en-GB"/>
              </w:rPr>
            </w:pPr>
          </w:p>
          <w:p w:rsidRPr="00AF7C57" w:rsidR="00603B27" w:rsidP="00AF7C57" w:rsidRDefault="00603B27" w14:paraId="5DC29F29" w14:textId="7DB75E3F">
            <w:pPr>
              <w:spacing w:after="0" w:line="276" w:lineRule="auto"/>
              <w:rPr>
                <w:rFonts w:cs="Calibri"/>
                <w:lang w:val="en-GB"/>
              </w:rPr>
            </w:pPr>
            <w:r w:rsidRPr="00AF7C57">
              <w:rPr>
                <w:rFonts w:cs="Calibri"/>
                <w:lang w:val="en-GB"/>
              </w:rPr>
              <w:t>Each of the above operations will reach out to the middleware Microservices that are hosted in cloud.</w:t>
            </w:r>
          </w:p>
        </w:tc>
      </w:tr>
    </w:tbl>
    <w:p w:rsidR="00845437" w:rsidP="000970C7" w:rsidRDefault="00F317B0" w14:paraId="67DFA090" w14:textId="3EE4082F">
      <w:pPr>
        <w:pStyle w:val="Heading1"/>
        <w:tabs>
          <w:tab w:val="clear" w:pos="3330"/>
          <w:tab w:val="left" w:pos="1170"/>
        </w:tabs>
        <w:ind w:left="90" w:firstLine="0"/>
        <w:rPr/>
      </w:pPr>
      <w:bookmarkStart w:name="_Toc47095881" w:id="28"/>
      <w:r w:rsidR="00F317B0">
        <w:rPr/>
        <w:t>Cloud D</w:t>
      </w:r>
      <w:r w:rsidR="00845437">
        <w:rPr/>
        <w:t xml:space="preserve">eployment </w:t>
      </w:r>
      <w:r w:rsidR="00947E75">
        <w:rPr/>
        <w:t>requirements</w:t>
      </w:r>
      <w:bookmarkEnd w:id="28"/>
    </w:p>
    <w:p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r w:rsidR="00233360">
        <w:rPr>
          <w:rFonts w:ascii="Arial" w:hAnsi="Arial" w:eastAsia="Times New Roman"/>
          <w:sz w:val="20"/>
          <w:szCs w:val="20"/>
        </w:rPr>
        <w:t>Microservice</w:t>
      </w:r>
      <w:r>
        <w:rPr>
          <w:rFonts w:ascii="Arial" w:hAnsi="Arial" w:eastAsia="Times New Roman"/>
          <w:sz w:val="20"/>
          <w:szCs w:val="20"/>
        </w:rPr>
        <w:t xml:space="preserve">s must be </w:t>
      </w:r>
      <w:r w:rsidR="00230887">
        <w:rPr>
          <w:rFonts w:ascii="Arial" w:hAnsi="Arial" w:eastAsia="Times New Roman"/>
          <w:sz w:val="20"/>
          <w:szCs w:val="20"/>
        </w:rPr>
        <w:t>deployed in Cloud</w:t>
      </w:r>
    </w:p>
    <w:p w:rsidR="00004A4D" w:rsidP="00004A4D" w:rsidRDefault="00004A4D" w14:paraId="18B4E1B8" w14:textId="5A958624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Microservices must be independently deployable. They have to use In-memory database or </w:t>
      </w:r>
      <w:r w:rsidR="00E17326">
        <w:rPr>
          <w:rFonts w:ascii="Arial" w:hAnsi="Arial" w:eastAsia="Times New Roman"/>
          <w:sz w:val="20"/>
          <w:szCs w:val="20"/>
        </w:rPr>
        <w:t>user sessions</w:t>
      </w:r>
      <w:r>
        <w:rPr>
          <w:rFonts w:ascii="Arial" w:hAnsi="Arial" w:eastAsia="Times New Roman"/>
          <w:sz w:val="20"/>
          <w:szCs w:val="20"/>
        </w:rPr>
        <w:t xml:space="preserve"> wherever applicable</w:t>
      </w:r>
    </w:p>
    <w:p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>The Microservices has to be dockerized and these containers must be hosted in Cloud using CI/CD pipelines</w:t>
      </w:r>
    </w:p>
    <w:p w:rsidR="00230887" w:rsidP="00004A4D" w:rsidRDefault="00230887" w14:paraId="1EB80BA9" w14:textId="39FC36EE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 w:rsidRPr="6B959D67">
        <w:rPr>
          <w:rFonts w:ascii="Arial" w:hAnsi="Arial" w:eastAsia="Times New Roman"/>
          <w:sz w:val="20"/>
          <w:szCs w:val="20"/>
        </w:rPr>
        <w:t>The containers have to be orchestrated using AWS</w:t>
      </w:r>
      <w:r w:rsidRPr="6B959D67" w:rsidR="4207DDDF">
        <w:rPr>
          <w:rFonts w:ascii="Arial" w:hAnsi="Arial" w:eastAsia="Times New Roman"/>
          <w:sz w:val="20"/>
          <w:szCs w:val="20"/>
        </w:rPr>
        <w:t>/Azure</w:t>
      </w:r>
      <w:r w:rsidRPr="6B959D67">
        <w:rPr>
          <w:rFonts w:ascii="Arial" w:hAnsi="Arial" w:eastAsia="Times New Roman"/>
          <w:sz w:val="20"/>
          <w:szCs w:val="20"/>
        </w:rPr>
        <w:t xml:space="preserve"> Kubernetes Services.</w:t>
      </w:r>
    </w:p>
    <w:p w:rsidR="00484955" w:rsidP="000970C7" w:rsidRDefault="00EB0AA9" w14:paraId="73856F57" w14:textId="469DBD19">
      <w:pPr>
        <w:pStyle w:val="ListParagraph"/>
        <w:numPr>
          <w:ilvl w:val="0"/>
          <w:numId w:val="16"/>
        </w:numPr>
      </w:pPr>
      <w:r>
        <w:rPr>
          <w:rFonts w:ascii="Arial" w:hAnsi="Arial" w:eastAsia="Times New Roman"/>
          <w:sz w:val="20"/>
          <w:szCs w:val="20"/>
        </w:rPr>
        <w:t>These services must be consumed from an MVC app running in a local environment.</w:t>
      </w:r>
    </w:p>
    <w:p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  <w:rPr/>
      </w:pPr>
      <w:bookmarkStart w:name="_Toc47095882" w:id="29"/>
      <w:r w:rsidR="00EB0AA9">
        <w:rPr/>
        <w:t>Design Considerations</w:t>
      </w:r>
      <w:bookmarkEnd w:id="29"/>
    </w:p>
    <w:p w:rsidRPr="000F5EE1" w:rsidR="000F5EE1" w:rsidP="000F5EE1" w:rsidRDefault="000F5EE1" w14:paraId="2F93CDA6" w14:textId="37173988">
      <w:r>
        <w:t>These design specifications, technology features have to be strictly adhered to.</w:t>
      </w:r>
    </w:p>
    <w:p w:rsidR="00484955" w:rsidP="00484955" w:rsidRDefault="00134523" w14:paraId="7A0519BA" w14:textId="580A6462">
      <w:pPr>
        <w:pStyle w:val="Bodytext"/>
        <w:ind w:left="270" w:right="1109"/>
      </w:pPr>
      <w:r>
        <w:object w:dxaOrig="1534" w:dyaOrig="991" w14:anchorId="21B9F69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3"/>
          </v:shape>
          <o:OLEObject Type="Embed" ProgID="PowerPoint.Show.12" ShapeID="_x0000_i1025" DrawAspect="Icon" ObjectID="_1658231998" r:id="rId14"/>
        </w:object>
      </w:r>
    </w:p>
    <w:p w:rsidR="00484955" w:rsidP="00484955" w:rsidRDefault="00484955" w14:paraId="30B8F4EC" w14:textId="36AEAADE">
      <w:pPr>
        <w:pStyle w:val="Heading1"/>
        <w:tabs>
          <w:tab w:val="clear" w:pos="3330"/>
        </w:tabs>
        <w:ind w:left="360"/>
        <w:rPr/>
      </w:pPr>
      <w:bookmarkStart w:name="_Toc47095883" w:id="30"/>
      <w:bookmarkStart w:name="_Toc81026471" w:id="31"/>
      <w:bookmarkStart w:name="_Toc246846478" w:id="32"/>
      <w:r w:rsidR="00484955">
        <w:rPr/>
        <w:t>Reference learning</w:t>
      </w:r>
      <w:bookmarkEnd w:id="30"/>
      <w:r w:rsidR="00484955">
        <w:rPr/>
        <w:t xml:space="preserve"> </w:t>
      </w:r>
    </w:p>
    <w:bookmarkEnd w:id="31"/>
    <w:bookmarkEnd w:id="32"/>
    <w:p w:rsidR="00484955" w:rsidP="00484955" w:rsidRDefault="00484955" w14:paraId="4298E16B" w14:textId="77777777">
      <w:pPr>
        <w:pStyle w:val="ListParagraph"/>
      </w:pPr>
      <w:r>
        <w:t xml:space="preserve">Please go through all of these k-point videos for Microservices deployment into AWS.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484955" w:rsidTr="000970C7" w14:paraId="4515BDC3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3242D" w14:paraId="7E0C9DFC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5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https://cognizant.kpoint.com/app/video/gcc-6e36500f-c1af-42c1-a6c7-ed8aac53ab22</w:t>
              </w:r>
            </w:hyperlink>
          </w:p>
        </w:tc>
      </w:tr>
      <w:tr w:rsidRPr="000C5A45" w:rsidR="00484955" w:rsidTr="000970C7" w14:paraId="085C355E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3242D" w14:paraId="6E1DCD5C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6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https://cognizant.kpoint.com/app/video/gcc-92f246c9-024a-40b7-8bfc-96b3ce7c1a39</w:t>
              </w:r>
            </w:hyperlink>
          </w:p>
        </w:tc>
      </w:tr>
      <w:tr w:rsidRPr="000C5A45" w:rsidR="00484955" w:rsidTr="000970C7" w14:paraId="1A2B8598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3242D" w14:paraId="5477FCD6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7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>https://cognizant.kpoint.com/app/video/gcc-cfedd9c1-e29e-4e3e-b3e2-1960277f72a3</w:t>
              </w:r>
            </w:hyperlink>
          </w:p>
        </w:tc>
      </w:tr>
      <w:tr w:rsidRPr="000C5A45" w:rsidR="00484955" w:rsidTr="000970C7" w14:paraId="27D8CB6B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C5A45" w:rsidR="00484955" w:rsidP="000970C7" w:rsidRDefault="0083242D" w14:paraId="12B0E89F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  <w:u w:val="single"/>
              </w:rPr>
            </w:pPr>
            <w:hyperlink w:history="1" r:id="rId18">
              <w:r w:rsidRPr="000C5A45" w:rsidR="00484955">
                <w:rPr>
                  <w:rFonts w:ascii="Calibri" w:hAnsi="Calibri" w:cs="Calibri"/>
                  <w:color w:val="0563C1"/>
                  <w:u w:val="single"/>
                </w:rPr>
                <w:t xml:space="preserve">https://cognizant.kpoint.com/app/video/gcc-900a7172-43b7-42f3-a6cc-e301bd9cc9b3 </w:t>
              </w:r>
            </w:hyperlink>
          </w:p>
        </w:tc>
      </w:tr>
    </w:tbl>
    <w:p w:rsidR="001C2B36" w:rsidP="00484955" w:rsidRDefault="001C2B36" w14:paraId="5351AB13" w14:textId="77777777">
      <w:pPr>
        <w:pStyle w:val="ListParagraph"/>
        <w:rPr>
          <w:b/>
        </w:rPr>
      </w:pPr>
    </w:p>
    <w:p w:rsidR="005A3CED" w:rsidP="00484955" w:rsidRDefault="005A3CED" w14:paraId="588962CD" w14:textId="1F7C0DB5">
      <w:pPr>
        <w:pStyle w:val="ListParagraph"/>
        <w:rPr>
          <w:b/>
        </w:rPr>
      </w:pPr>
    </w:p>
    <w:p w:rsidRPr="00A12E50" w:rsidR="00484955" w:rsidP="00484955" w:rsidRDefault="00484955" w14:paraId="078B3459" w14:textId="26926069">
      <w:pPr>
        <w:pStyle w:val="ListParagraph"/>
        <w:rPr>
          <w:b/>
        </w:rPr>
      </w:pPr>
      <w:r w:rsidRPr="00A12E50">
        <w:rPr>
          <w:b/>
        </w:rPr>
        <w:t>Other References:</w:t>
      </w:r>
    </w:p>
    <w:p w:rsidR="00484955" w:rsidP="00484955" w:rsidRDefault="00484955" w14:paraId="0263F574" w14:textId="77777777">
      <w:pPr>
        <w:pStyle w:val="ListParagraph"/>
      </w:pPr>
    </w:p>
    <w:tbl>
      <w:tblPr>
        <w:tblStyle w:val="TableGrid"/>
        <w:tblW w:w="8292" w:type="dxa"/>
        <w:tblInd w:w="720" w:type="dxa"/>
        <w:tblLook w:val="04A0" w:firstRow="1" w:lastRow="0" w:firstColumn="1" w:lastColumn="0" w:noHBand="0" w:noVBand="1"/>
      </w:tblPr>
      <w:tblGrid>
        <w:gridCol w:w="1663"/>
        <w:gridCol w:w="6973"/>
      </w:tblGrid>
      <w:tr w:rsidRPr="00D926C1" w:rsidR="00484955" w:rsidTr="0083242D" w14:paraId="79EFA453" w14:textId="77777777">
        <w:tc>
          <w:tcPr>
            <w:tcW w:w="1319" w:type="dxa"/>
          </w:tcPr>
          <w:p w:rsidRPr="00D926C1" w:rsidR="00484955" w:rsidP="000970C7" w:rsidRDefault="00484955" w14:paraId="4FCC22AE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Java 8 Parallel Programming</w:t>
            </w:r>
          </w:p>
        </w:tc>
        <w:tc>
          <w:tcPr>
            <w:tcW w:w="6973" w:type="dxa"/>
          </w:tcPr>
          <w:p w:rsidRPr="00D926C1" w:rsidR="00484955" w:rsidP="000970C7" w:rsidRDefault="0083242D" w14:paraId="655B4840" w14:textId="77777777">
            <w:pPr>
              <w:pStyle w:val="ListParagraph"/>
              <w:ind w:left="0"/>
              <w:rPr>
                <w:sz w:val="20"/>
              </w:rPr>
            </w:pPr>
            <w:hyperlink w:history="1" r:id="rId19">
              <w:r w:rsidRPr="00D926C1" w:rsidR="00484955">
                <w:rPr>
                  <w:rStyle w:val="Hyperlink"/>
                  <w:sz w:val="20"/>
                </w:rPr>
                <w:t>https://dzone.com/articles/parallel-and-asynchronous-programming-in-java-8</w:t>
              </w:r>
            </w:hyperlink>
          </w:p>
        </w:tc>
      </w:tr>
      <w:tr w:rsidRPr="00D926C1" w:rsidR="00484955" w:rsidTr="0083242D" w14:paraId="18212F8B" w14:textId="77777777">
        <w:tc>
          <w:tcPr>
            <w:tcW w:w="1319" w:type="dxa"/>
          </w:tcPr>
          <w:p w:rsidRPr="00D926C1" w:rsidR="00484955" w:rsidP="000970C7" w:rsidRDefault="00484955" w14:paraId="798005A0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Feign client</w:t>
            </w:r>
          </w:p>
        </w:tc>
        <w:tc>
          <w:tcPr>
            <w:tcW w:w="6973" w:type="dxa"/>
          </w:tcPr>
          <w:p w:rsidRPr="00D926C1" w:rsidR="00484955" w:rsidP="000970C7" w:rsidRDefault="0083242D" w14:paraId="3F64C688" w14:textId="77777777">
            <w:pPr>
              <w:pStyle w:val="ListParagraph"/>
              <w:ind w:left="0"/>
              <w:rPr>
                <w:sz w:val="20"/>
              </w:rPr>
            </w:pPr>
            <w:hyperlink w:history="1" r:id="rId20">
              <w:r w:rsidRPr="00D926C1" w:rsidR="00484955">
                <w:rPr>
                  <w:rStyle w:val="Hyperlink"/>
                  <w:sz w:val="20"/>
                </w:rPr>
                <w:t>https://dzone.com/articles/</w:t>
              </w:r>
              <w:r w:rsidR="00484955">
                <w:rPr>
                  <w:rStyle w:val="Hyperlink"/>
                  <w:sz w:val="20"/>
                </w:rPr>
                <w:t>Microservice</w:t>
              </w:r>
              <w:r w:rsidRPr="00D926C1" w:rsidR="00484955">
                <w:rPr>
                  <w:rStyle w:val="Hyperlink"/>
                  <w:sz w:val="20"/>
                </w:rPr>
                <w:t>s-communication-feign-as-rest-client</w:t>
              </w:r>
            </w:hyperlink>
          </w:p>
        </w:tc>
      </w:tr>
      <w:tr w:rsidRPr="00D926C1" w:rsidR="00484955" w:rsidTr="0083242D" w14:paraId="3F0392DD" w14:textId="77777777">
        <w:tc>
          <w:tcPr>
            <w:tcW w:w="1319" w:type="dxa"/>
          </w:tcPr>
          <w:p w:rsidRPr="00D926C1" w:rsidR="00484955" w:rsidP="000970C7" w:rsidRDefault="00484955" w14:paraId="4C299CB2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Swagger (Optional)</w:t>
            </w:r>
          </w:p>
        </w:tc>
        <w:tc>
          <w:tcPr>
            <w:tcW w:w="6973" w:type="dxa"/>
          </w:tcPr>
          <w:p w:rsidRPr="00D926C1" w:rsidR="00484955" w:rsidP="000970C7" w:rsidRDefault="0083242D" w14:paraId="736D3127" w14:textId="77777777">
            <w:pPr>
              <w:pStyle w:val="ListParagraph"/>
              <w:ind w:left="0"/>
              <w:rPr>
                <w:sz w:val="20"/>
              </w:rPr>
            </w:pPr>
            <w:hyperlink w:history="1" r:id="rId21">
              <w:r w:rsidRPr="00D926C1" w:rsidR="00484955">
                <w:rPr>
                  <w:rStyle w:val="Hyperlink"/>
                  <w:sz w:val="20"/>
                </w:rPr>
                <w:t>https://dzone.com/articles/centralized-documentation-in-</w:t>
              </w:r>
              <w:r w:rsidR="00484955">
                <w:rPr>
                  <w:rStyle w:val="Hyperlink"/>
                  <w:sz w:val="20"/>
                </w:rPr>
                <w:t>Microservice</w:t>
              </w:r>
              <w:r w:rsidRPr="00D926C1" w:rsidR="00484955">
                <w:rPr>
                  <w:rStyle w:val="Hyperlink"/>
                  <w:sz w:val="20"/>
                </w:rPr>
                <w:t>-spring-b</w:t>
              </w:r>
            </w:hyperlink>
          </w:p>
        </w:tc>
      </w:tr>
      <w:tr w:rsidRPr="00D926C1" w:rsidR="00484955" w:rsidTr="0083242D" w14:paraId="7D1D4C5E" w14:textId="77777777">
        <w:tc>
          <w:tcPr>
            <w:tcW w:w="1319" w:type="dxa"/>
          </w:tcPr>
          <w:p w:rsidRPr="00D926C1" w:rsidR="00484955" w:rsidP="000970C7" w:rsidRDefault="00484955" w14:paraId="0725FF21" w14:textId="77777777">
            <w:pPr>
              <w:pStyle w:val="ListParagraph"/>
              <w:ind w:left="0"/>
              <w:rPr>
                <w:sz w:val="20"/>
              </w:rPr>
            </w:pPr>
            <w:r w:rsidRPr="00D926C1">
              <w:rPr>
                <w:sz w:val="20"/>
              </w:rPr>
              <w:t>ECL Emma Code Coverage</w:t>
            </w:r>
          </w:p>
        </w:tc>
        <w:tc>
          <w:tcPr>
            <w:tcW w:w="6973" w:type="dxa"/>
          </w:tcPr>
          <w:p w:rsidRPr="00D926C1" w:rsidR="00484955" w:rsidP="000970C7" w:rsidRDefault="0083242D" w14:paraId="57B95C78" w14:textId="77777777">
            <w:pPr>
              <w:pStyle w:val="ListParagraph"/>
              <w:ind w:left="0"/>
              <w:rPr>
                <w:sz w:val="20"/>
              </w:rPr>
            </w:pPr>
            <w:hyperlink w:history="1" r:id="rId22">
              <w:r w:rsidRPr="00D926C1" w:rsidR="00484955">
                <w:rPr>
                  <w:rStyle w:val="Hyperlink"/>
                  <w:sz w:val="20"/>
                </w:rPr>
                <w:t>https://www.eclipse.org/community/eclipse_newsletter/2015/august/article1.php</w:t>
              </w:r>
            </w:hyperlink>
          </w:p>
        </w:tc>
      </w:tr>
      <w:tr w:rsidRPr="00D926C1" w:rsidR="00484955" w:rsidTr="0083242D" w14:paraId="26E0F860" w14:textId="77777777">
        <w:tc>
          <w:tcPr>
            <w:tcW w:w="1319" w:type="dxa"/>
          </w:tcPr>
          <w:p w:rsidRPr="00D926C1" w:rsidR="00484955" w:rsidP="000970C7" w:rsidRDefault="00484955" w14:paraId="6807BE1D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Lombok Logging</w:t>
            </w:r>
          </w:p>
        </w:tc>
        <w:tc>
          <w:tcPr>
            <w:tcW w:w="6973" w:type="dxa"/>
          </w:tcPr>
          <w:p w:rsidRPr="00D926C1" w:rsidR="00484955" w:rsidP="000970C7" w:rsidRDefault="0083242D" w14:paraId="0C154411" w14:textId="77777777">
            <w:pPr>
              <w:pStyle w:val="ListParagraph"/>
              <w:ind w:left="0"/>
              <w:rPr>
                <w:sz w:val="20"/>
              </w:rPr>
            </w:pPr>
            <w:hyperlink w:history="1" r:id="rId23">
              <w:r w:rsidRPr="00D926C1" w:rsidR="00484955">
                <w:rPr>
                  <w:rStyle w:val="Hyperlink"/>
                  <w:sz w:val="20"/>
                </w:rPr>
                <w:t>https://javabydeveloper.com/lombok-slf4j-examples/</w:t>
              </w:r>
            </w:hyperlink>
          </w:p>
        </w:tc>
      </w:tr>
      <w:tr w:rsidRPr="00D926C1" w:rsidR="00484955" w:rsidTr="0083242D" w14:paraId="4D5932A3" w14:textId="77777777">
        <w:tc>
          <w:tcPr>
            <w:tcW w:w="1319" w:type="dxa"/>
          </w:tcPr>
          <w:p w:rsidR="00484955" w:rsidP="000970C7" w:rsidRDefault="00484955" w14:paraId="1FA53732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Spring Security</w:t>
            </w:r>
          </w:p>
        </w:tc>
        <w:tc>
          <w:tcPr>
            <w:tcW w:w="6973" w:type="dxa"/>
          </w:tcPr>
          <w:p w:rsidRPr="00D926C1" w:rsidR="00484955" w:rsidP="000970C7" w:rsidRDefault="0083242D" w14:paraId="2043351C" w14:textId="77777777">
            <w:pPr>
              <w:pStyle w:val="ListParagraph"/>
              <w:ind w:left="0"/>
              <w:rPr>
                <w:sz w:val="20"/>
              </w:rPr>
            </w:pPr>
            <w:hyperlink w:history="1" r:id="rId24">
              <w:r w:rsidRPr="00D926C1" w:rsidR="00484955">
                <w:rPr>
                  <w:rStyle w:val="Hyperlink"/>
                  <w:sz w:val="20"/>
                </w:rPr>
                <w:t>https://dzone.com/articles/spring-boot-security-json-web-tokenjwt-hello-world</w:t>
              </w:r>
            </w:hyperlink>
          </w:p>
        </w:tc>
      </w:tr>
      <w:tr w:rsidRPr="00D926C1" w:rsidR="00484955" w:rsidTr="0083242D" w14:paraId="00F32123" w14:textId="77777777">
        <w:tc>
          <w:tcPr>
            <w:tcW w:w="1319" w:type="dxa"/>
          </w:tcPr>
          <w:p w:rsidR="00484955" w:rsidP="000970C7" w:rsidRDefault="00484955" w14:paraId="71F86B48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H2 In-memory Database</w:t>
            </w:r>
          </w:p>
        </w:tc>
        <w:tc>
          <w:tcPr>
            <w:tcW w:w="6973" w:type="dxa"/>
          </w:tcPr>
          <w:p w:rsidRPr="00D926C1" w:rsidR="00484955" w:rsidP="000970C7" w:rsidRDefault="0083242D" w14:paraId="6238A1B7" w14:textId="77777777">
            <w:pPr>
              <w:pStyle w:val="ListParagraph"/>
              <w:ind w:left="0"/>
              <w:rPr>
                <w:sz w:val="20"/>
              </w:rPr>
            </w:pPr>
            <w:hyperlink w:history="1" r:id="rId25">
              <w:r w:rsidRPr="00D926C1" w:rsidR="00484955">
                <w:rPr>
                  <w:rStyle w:val="Hyperlink"/>
                  <w:sz w:val="20"/>
                </w:rPr>
                <w:t>https://dzone.com/articles/spring-data-jpa-with-an-embedded-database-and-spring-boot</w:t>
              </w:r>
            </w:hyperlink>
          </w:p>
          <w:p w:rsidRPr="00D926C1" w:rsidR="00484955" w:rsidP="000970C7" w:rsidRDefault="0083242D" w14:paraId="31A0CD5C" w14:textId="77777777">
            <w:pPr>
              <w:pStyle w:val="ListParagraph"/>
              <w:ind w:left="0"/>
              <w:rPr>
                <w:sz w:val="20"/>
              </w:rPr>
            </w:pPr>
            <w:hyperlink w:history="1" r:id="rId26">
              <w:r w:rsidRPr="00D926C1" w:rsidR="00484955">
                <w:rPr>
                  <w:rStyle w:val="Hyperlink"/>
                  <w:sz w:val="20"/>
                </w:rPr>
                <w:t>https://www.baeldung.com/spring-boot-h2-database</w:t>
              </w:r>
            </w:hyperlink>
          </w:p>
        </w:tc>
      </w:tr>
      <w:tr w:rsidRPr="00D926C1" w:rsidR="00BE64AE" w:rsidTr="0083242D" w14:paraId="79219D46" w14:textId="77777777">
        <w:tc>
          <w:tcPr>
            <w:tcW w:w="1319" w:type="dxa"/>
          </w:tcPr>
          <w:p w:rsidR="00BE64AE" w:rsidP="00D1144B" w:rsidRDefault="00BE64AE" w14:paraId="622CF39E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AppInsights logging</w:t>
            </w:r>
          </w:p>
        </w:tc>
        <w:tc>
          <w:tcPr>
            <w:tcW w:w="6973" w:type="dxa"/>
          </w:tcPr>
          <w:p w:rsidR="00BE64AE" w:rsidP="00D1144B" w:rsidRDefault="0083242D" w14:paraId="718AE935" w14:textId="77777777">
            <w:pPr>
              <w:pStyle w:val="ListParagraph"/>
              <w:ind w:left="0"/>
            </w:pPr>
            <w:hyperlink w:history="1" r:id="rId27">
              <w:r w:rsidRPr="00186716" w:rsidR="00BE64AE">
                <w:rPr>
                  <w:rStyle w:val="Hyperlink"/>
                  <w:sz w:val="20"/>
                </w:rPr>
                <w:t>https://www.codeproject.com/Tips/1044948/Logging-with-ApplicationInsights</w:t>
              </w:r>
            </w:hyperlink>
          </w:p>
        </w:tc>
      </w:tr>
      <w:tr w:rsidRPr="00D926C1" w:rsidR="00BE64AE" w:rsidTr="0083242D" w14:paraId="787FC9FC" w14:textId="77777777">
        <w:tc>
          <w:tcPr>
            <w:tcW w:w="1319" w:type="dxa"/>
          </w:tcPr>
          <w:p w:rsidR="00BE64AE" w:rsidP="00D1144B" w:rsidRDefault="00BE64AE" w14:paraId="199B6C8F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Error response in WebApi</w:t>
            </w:r>
          </w:p>
        </w:tc>
        <w:tc>
          <w:tcPr>
            <w:tcW w:w="6973" w:type="dxa"/>
          </w:tcPr>
          <w:p w:rsidR="00BE64AE" w:rsidP="00D1144B" w:rsidRDefault="0083242D" w14:paraId="7AA0739A" w14:textId="77777777">
            <w:pPr>
              <w:pStyle w:val="ListParagraph"/>
              <w:ind w:left="0"/>
            </w:pPr>
            <w:hyperlink w:history="1" r:id="rId28">
              <w:r w:rsidRPr="002A2E21" w:rsidR="00BE64AE">
                <w:rPr>
                  <w:rStyle w:val="Hyperlink"/>
                  <w:sz w:val="20"/>
                </w:rPr>
                <w:t>https://stackoverflow.com/questions/10732644/best-practice-to-return-errors-in-asp-net-web-api</w:t>
              </w:r>
            </w:hyperlink>
          </w:p>
        </w:tc>
      </w:tr>
      <w:tr w:rsidRPr="00D926C1" w:rsidR="00BE64AE" w:rsidTr="0083242D" w14:paraId="6580288F" w14:textId="77777777">
        <w:tc>
          <w:tcPr>
            <w:tcW w:w="1319" w:type="dxa"/>
          </w:tcPr>
          <w:p w:rsidR="00BE64AE" w:rsidP="00D1144B" w:rsidRDefault="00BE64AE" w14:paraId="5974D03E" w14:textId="77777777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Read content from CSV</w:t>
            </w:r>
          </w:p>
        </w:tc>
        <w:tc>
          <w:tcPr>
            <w:tcW w:w="6973" w:type="dxa"/>
          </w:tcPr>
          <w:p w:rsidRPr="002A2E21" w:rsidR="00BE64AE" w:rsidP="00D1144B" w:rsidRDefault="0083242D" w14:paraId="7165B290" w14:textId="77777777">
            <w:pPr>
              <w:pStyle w:val="ListParagraph"/>
              <w:ind w:left="0"/>
              <w:rPr>
                <w:rStyle w:val="Hyperlink"/>
                <w:sz w:val="20"/>
              </w:rPr>
            </w:pPr>
            <w:hyperlink w:history="1" r:id="rId29">
              <w:r w:rsidRPr="00F730D8" w:rsidR="00BE64AE">
                <w:rPr>
                  <w:rStyle w:val="Hyperlink"/>
                  <w:sz w:val="20"/>
                </w:rPr>
                <w:t>https://stackoverflow.com/questions/26790477/read-csv-to-list-of-objects</w:t>
              </w:r>
            </w:hyperlink>
          </w:p>
        </w:tc>
      </w:tr>
      <w:tr w:rsidRPr="00B60826" w:rsidR="0083242D" w:rsidTr="0083242D" w14:paraId="547A6FB2" w14:textId="77777777">
        <w:tc>
          <w:tcPr>
            <w:tcW w:w="1319" w:type="dxa"/>
            <w:hideMark/>
          </w:tcPr>
          <w:p w:rsidRPr="00B60826" w:rsidR="0083242D" w:rsidP="00CB3508" w:rsidRDefault="0083242D" w14:paraId="2667136C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B60826">
              <w:rPr>
                <w:rFonts w:ascii="Calibri" w:hAnsi="Calibri" w:cs="Calibri"/>
              </w:rPr>
              <w:t>Access app settings key from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appSettings.json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in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.Netcore application </w:t>
            </w:r>
          </w:p>
        </w:tc>
        <w:tc>
          <w:tcPr>
            <w:tcW w:w="6973" w:type="dxa"/>
            <w:hideMark/>
          </w:tcPr>
          <w:p w:rsidR="0083242D" w:rsidP="00CB3508" w:rsidRDefault="0083242D" w14:paraId="5B60E894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cs="Arial"/>
                <w:sz w:val="22"/>
                <w:szCs w:val="22"/>
              </w:rPr>
            </w:pPr>
            <w:hyperlink w:tgtFrame="_blank" w:history="1" r:id="rId30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https://www.c-sharpcorner.com/article/reading-values-from-appsettings-json-in-asp-net-core/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  <w:p w:rsidRPr="00B60826" w:rsidR="0083242D" w:rsidP="00CB3508" w:rsidRDefault="0083242D" w14:paraId="2FC76782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B60826" w:rsidR="0083242D" w:rsidP="00CB3508" w:rsidRDefault="0083242D" w14:paraId="0FDAB5BB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31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https://docs.microsoft.com/en-us/aspnet/core/fundamentals/configuration/?view=aspnetcore-3.1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</w:tc>
      </w:tr>
    </w:tbl>
    <w:p w:rsidR="00484955" w:rsidP="00484955" w:rsidRDefault="00484955" w14:paraId="0A4ADF9C" w14:textId="42E056CA">
      <w:pPr>
        <w:pStyle w:val="ListParagraph"/>
      </w:pPr>
      <w:bookmarkStart w:name="_GoBack" w:id="33"/>
      <w:bookmarkEnd w:id="33"/>
    </w:p>
    <w:p w:rsidR="00484955" w:rsidP="00484955" w:rsidRDefault="00484955" w14:paraId="7571175F" w14:textId="77777777">
      <w:pPr>
        <w:pStyle w:val="ListParagraph"/>
      </w:pPr>
    </w:p>
    <w:p w:rsidR="009A63CD" w:rsidP="00845437" w:rsidRDefault="2F9456F4" w14:paraId="29C2CAAD" w14:textId="0DFEF41E">
      <w:pPr>
        <w:pStyle w:val="Heading1"/>
        <w:tabs>
          <w:tab w:val="clear" w:pos="3330"/>
          <w:tab w:val="left" w:pos="1170"/>
        </w:tabs>
        <w:ind w:left="90" w:firstLine="0"/>
        <w:rPr/>
      </w:pPr>
      <w:bookmarkStart w:name="_Toc47095884" w:id="34"/>
      <w:r w:rsidR="2F9456F4">
        <w:rPr/>
        <w:t>Change Log</w:t>
      </w:r>
      <w:bookmarkEnd w:id="34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106E5F" w:rsidR="00E0550A" w:rsidTr="5E0B5281" w14:paraId="5374E764" w14:textId="77777777"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44A5D23" w14:textId="77777777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106E5F" w:rsidR="00E0550A" w:rsidP="00457085" w:rsidRDefault="00E0550A" w14:paraId="6940DEF6" w14:textId="77777777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:rsidTr="5E0B5281" w14:paraId="2972109C" w14:textId="77777777">
        <w:tc>
          <w:tcPr>
            <w:tcW w:w="1087" w:type="dxa"/>
          </w:tcPr>
          <w:p w:rsidRPr="00106E5F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:rsidRPr="00106E5F" w:rsidR="00E0550A" w:rsidP="00410498" w:rsidRDefault="00E0550A" w14:paraId="28FB5C22" w14:textId="6758DAC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410498">
              <w:rPr>
                <w:sz w:val="20"/>
              </w:rPr>
              <w:t>29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410498">
              <w:rPr>
                <w:sz w:val="20"/>
              </w:rPr>
              <w:t>Nandini Murugesan</w:t>
            </w:r>
            <w:r w:rsidRPr="00106E5F">
              <w:rPr>
                <w:sz w:val="20"/>
              </w:rPr>
              <w:t>&gt;</w:t>
            </w:r>
          </w:p>
        </w:tc>
      </w:tr>
      <w:tr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106E5F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:rsidRPr="007D766E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106E5F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106E5F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106E5F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106E5F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106E5F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:rsidRPr="00106E5F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:rsidRPr="00106E5F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:rsidRPr="00106E5F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:rsidRPr="00106E5F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:rsidRPr="003E5C21" w:rsidR="00222F32" w:rsidP="00322563" w:rsidRDefault="00222F32" w14:paraId="2BA226A1" w14:textId="77777777">
      <w:pPr>
        <w:spacing w:line="240" w:lineRule="auto"/>
      </w:pPr>
    </w:p>
    <w:sectPr w:rsidRPr="003E5C21" w:rsidR="00222F32" w:rsidSect="000E06DC">
      <w:footerReference w:type="default" r:id="rId32"/>
      <w:headerReference w:type="first" r:id="rId33"/>
      <w:footerReference w:type="first" r:id="rId34"/>
      <w:pgSz w:w="11909" w:h="16834" w:orient="portrait" w:code="9"/>
      <w:pgMar w:top="1440" w:right="2099" w:bottom="81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3CC" w:rsidRDefault="00BB73CC" w14:paraId="030FFD86" w14:textId="77777777">
      <w:r>
        <w:separator/>
      </w:r>
    </w:p>
  </w:endnote>
  <w:endnote w:type="continuationSeparator" w:id="0">
    <w:p w:rsidR="00BB73CC" w:rsidRDefault="00BB73CC" w14:paraId="4DFC067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C8F" w:rsidP="00E0476B" w:rsidRDefault="00343C8F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343C8F" w:rsidP="002B50D0" w:rsidRDefault="00343C8F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3CC" w:rsidRDefault="00BB73CC" w14:paraId="27E9BEF1" w14:textId="77777777">
      <w:r>
        <w:separator/>
      </w:r>
    </w:p>
  </w:footnote>
  <w:footnote w:type="continuationSeparator" w:id="0">
    <w:p w:rsidR="00BB73CC" w:rsidRDefault="00BB73CC" w14:paraId="696A41D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C8F" w:rsidP="2F9456F4" w:rsidRDefault="00343C8F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hybridMulti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12981016"/>
    <w:multiLevelType w:val="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18B639A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16" w15:restartNumberingAfterBreak="0">
    <w:nsid w:val="1EEC07C7"/>
    <w:multiLevelType w:val="hybrid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7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D13EF5"/>
    <w:multiLevelType w:val="multilevel"/>
    <w:tmpl w:val="E200C83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57E269E"/>
    <w:multiLevelType w:val="hybridMultilevel"/>
    <w:tmpl w:val="63F655CA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D444DF3E">
      <w:numFmt w:val="bullet"/>
      <w:lvlText w:val="–"/>
      <w:lvlJc w:val="left"/>
      <w:pPr>
        <w:ind w:left="2160" w:hanging="360"/>
      </w:pPr>
      <w:rPr>
        <w:rFonts w:hint="default" w:ascii="Arial" w:hAnsi="Arial" w:cs="Times New Roman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464207C3"/>
    <w:multiLevelType w:val="hybridMultilevel"/>
    <w:tmpl w:val="E52E9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4" w15:restartNumberingAfterBreak="0">
    <w:nsid w:val="517658CE"/>
    <w:multiLevelType w:val="hybridMultilevel"/>
    <w:tmpl w:val="E52E9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5" w15:restartNumberingAfterBreak="0">
    <w:nsid w:val="56FF3214"/>
    <w:multiLevelType w:val="hybridMultilevel"/>
    <w:tmpl w:val="CFE88B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BDA242B"/>
    <w:multiLevelType w:val="hybridMultilevel"/>
    <w:tmpl w:val="BF7A343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7"/>
  </w:num>
  <w:num w:numId="14">
    <w:abstractNumId w:val="16"/>
  </w:num>
  <w:num w:numId="15">
    <w:abstractNumId w:val="10"/>
  </w:num>
  <w:num w:numId="16">
    <w:abstractNumId w:val="12"/>
  </w:num>
  <w:num w:numId="17">
    <w:abstractNumId w:val="14"/>
  </w:num>
  <w:num w:numId="18">
    <w:abstractNumId w:val="18"/>
  </w:num>
  <w:num w:numId="19">
    <w:abstractNumId w:val="19"/>
  </w:num>
  <w:num w:numId="20">
    <w:abstractNumId w:val="20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</w:num>
  <w:num w:numId="23">
    <w:abstractNumId w:val="23"/>
  </w:num>
  <w:num w:numId="24">
    <w:abstractNumId w:val="27"/>
  </w:num>
  <w:num w:numId="25">
    <w:abstractNumId w:val="21"/>
  </w:num>
  <w:num w:numId="26">
    <w:abstractNumId w:val="25"/>
  </w:num>
  <w:num w:numId="27">
    <w:abstractNumId w:val="15"/>
  </w:num>
  <w:num w:numId="28">
    <w:abstractNumId w:val="24"/>
  </w:num>
  <w:num w:numId="29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7AA1"/>
    <w:rsid w:val="00010ECE"/>
    <w:rsid w:val="000111EF"/>
    <w:rsid w:val="00013FC2"/>
    <w:rsid w:val="0001439D"/>
    <w:rsid w:val="00015F85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834"/>
    <w:rsid w:val="00046E53"/>
    <w:rsid w:val="00046EC8"/>
    <w:rsid w:val="00050C81"/>
    <w:rsid w:val="00051119"/>
    <w:rsid w:val="000543F6"/>
    <w:rsid w:val="0005473A"/>
    <w:rsid w:val="000569CD"/>
    <w:rsid w:val="000577D5"/>
    <w:rsid w:val="00057DCB"/>
    <w:rsid w:val="00060FD2"/>
    <w:rsid w:val="00062CB6"/>
    <w:rsid w:val="00063567"/>
    <w:rsid w:val="00063D7C"/>
    <w:rsid w:val="00065075"/>
    <w:rsid w:val="000652EA"/>
    <w:rsid w:val="0006592A"/>
    <w:rsid w:val="00066DC9"/>
    <w:rsid w:val="000678F8"/>
    <w:rsid w:val="00071B85"/>
    <w:rsid w:val="00071B86"/>
    <w:rsid w:val="00072FDD"/>
    <w:rsid w:val="0007301C"/>
    <w:rsid w:val="0007302D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1943"/>
    <w:rsid w:val="000B237F"/>
    <w:rsid w:val="000B2C83"/>
    <w:rsid w:val="000B2E57"/>
    <w:rsid w:val="000B574F"/>
    <w:rsid w:val="000B68E7"/>
    <w:rsid w:val="000C04CF"/>
    <w:rsid w:val="000C191E"/>
    <w:rsid w:val="000C1E28"/>
    <w:rsid w:val="000C2205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06DC"/>
    <w:rsid w:val="000E211A"/>
    <w:rsid w:val="000E2295"/>
    <w:rsid w:val="000E2713"/>
    <w:rsid w:val="000E2E69"/>
    <w:rsid w:val="000E32BF"/>
    <w:rsid w:val="000E48F5"/>
    <w:rsid w:val="000E69B3"/>
    <w:rsid w:val="000E6C21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22D6"/>
    <w:rsid w:val="001237B2"/>
    <w:rsid w:val="00124882"/>
    <w:rsid w:val="00125B6D"/>
    <w:rsid w:val="00125E65"/>
    <w:rsid w:val="001302CD"/>
    <w:rsid w:val="001303BC"/>
    <w:rsid w:val="00130783"/>
    <w:rsid w:val="0013185C"/>
    <w:rsid w:val="00132F0A"/>
    <w:rsid w:val="001330F5"/>
    <w:rsid w:val="00133AE9"/>
    <w:rsid w:val="00134523"/>
    <w:rsid w:val="00135941"/>
    <w:rsid w:val="001363C4"/>
    <w:rsid w:val="00140E0B"/>
    <w:rsid w:val="001449F6"/>
    <w:rsid w:val="00145B1E"/>
    <w:rsid w:val="00145F15"/>
    <w:rsid w:val="00146A1B"/>
    <w:rsid w:val="00146A51"/>
    <w:rsid w:val="00147626"/>
    <w:rsid w:val="00147BB6"/>
    <w:rsid w:val="00151AED"/>
    <w:rsid w:val="00151B7C"/>
    <w:rsid w:val="00152584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71F2"/>
    <w:rsid w:val="00167BF3"/>
    <w:rsid w:val="001704B8"/>
    <w:rsid w:val="00171BAD"/>
    <w:rsid w:val="00172248"/>
    <w:rsid w:val="0017259C"/>
    <w:rsid w:val="001732D8"/>
    <w:rsid w:val="00173720"/>
    <w:rsid w:val="00176505"/>
    <w:rsid w:val="00176882"/>
    <w:rsid w:val="0017769D"/>
    <w:rsid w:val="00181AAE"/>
    <w:rsid w:val="00183A59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384E"/>
    <w:rsid w:val="0019589D"/>
    <w:rsid w:val="00197F3F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2B36"/>
    <w:rsid w:val="001C4489"/>
    <w:rsid w:val="001C478C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276"/>
    <w:rsid w:val="001F0CCA"/>
    <w:rsid w:val="001F3992"/>
    <w:rsid w:val="001F3CD7"/>
    <w:rsid w:val="001F439B"/>
    <w:rsid w:val="001F469F"/>
    <w:rsid w:val="001F4950"/>
    <w:rsid w:val="001F64A6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C2D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25A4E"/>
    <w:rsid w:val="00230887"/>
    <w:rsid w:val="00230C95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3A62"/>
    <w:rsid w:val="002547B9"/>
    <w:rsid w:val="00254811"/>
    <w:rsid w:val="0025575E"/>
    <w:rsid w:val="002560AE"/>
    <w:rsid w:val="002566BF"/>
    <w:rsid w:val="00260855"/>
    <w:rsid w:val="00261173"/>
    <w:rsid w:val="00263E3E"/>
    <w:rsid w:val="00264E5A"/>
    <w:rsid w:val="00266D80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153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24F2"/>
    <w:rsid w:val="002B24FF"/>
    <w:rsid w:val="002B252E"/>
    <w:rsid w:val="002B50D0"/>
    <w:rsid w:val="002C081B"/>
    <w:rsid w:val="002C1589"/>
    <w:rsid w:val="002C2BC9"/>
    <w:rsid w:val="002C2E3A"/>
    <w:rsid w:val="002C3173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246DB"/>
    <w:rsid w:val="00327CA0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1E6C"/>
    <w:rsid w:val="003421E3"/>
    <w:rsid w:val="003423FA"/>
    <w:rsid w:val="0034252F"/>
    <w:rsid w:val="003425B0"/>
    <w:rsid w:val="003439EA"/>
    <w:rsid w:val="00343C8F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6BD8"/>
    <w:rsid w:val="00367EAE"/>
    <w:rsid w:val="003705B6"/>
    <w:rsid w:val="00372A54"/>
    <w:rsid w:val="00372E88"/>
    <w:rsid w:val="003803D9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606"/>
    <w:rsid w:val="003A5D57"/>
    <w:rsid w:val="003B0F20"/>
    <w:rsid w:val="003B125A"/>
    <w:rsid w:val="003B2C6C"/>
    <w:rsid w:val="003B2CD1"/>
    <w:rsid w:val="003B33AF"/>
    <w:rsid w:val="003B39A3"/>
    <w:rsid w:val="003B4607"/>
    <w:rsid w:val="003B4C84"/>
    <w:rsid w:val="003B4CAD"/>
    <w:rsid w:val="003B526B"/>
    <w:rsid w:val="003B6FCF"/>
    <w:rsid w:val="003C1167"/>
    <w:rsid w:val="003C11B4"/>
    <w:rsid w:val="003C12E2"/>
    <w:rsid w:val="003C15DF"/>
    <w:rsid w:val="003C33C9"/>
    <w:rsid w:val="003C3EC0"/>
    <w:rsid w:val="003C4261"/>
    <w:rsid w:val="003C48F6"/>
    <w:rsid w:val="003C6582"/>
    <w:rsid w:val="003C775A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ABF"/>
    <w:rsid w:val="003F2BB7"/>
    <w:rsid w:val="003F5067"/>
    <w:rsid w:val="003F543A"/>
    <w:rsid w:val="003F58C7"/>
    <w:rsid w:val="003F5A7C"/>
    <w:rsid w:val="003F6329"/>
    <w:rsid w:val="003F67F5"/>
    <w:rsid w:val="003F76DC"/>
    <w:rsid w:val="00400FE2"/>
    <w:rsid w:val="0040158D"/>
    <w:rsid w:val="00401C14"/>
    <w:rsid w:val="0040332A"/>
    <w:rsid w:val="00403F6A"/>
    <w:rsid w:val="00404371"/>
    <w:rsid w:val="004054A7"/>
    <w:rsid w:val="00407892"/>
    <w:rsid w:val="00410498"/>
    <w:rsid w:val="00413402"/>
    <w:rsid w:val="0041508A"/>
    <w:rsid w:val="00415297"/>
    <w:rsid w:val="00417538"/>
    <w:rsid w:val="00420BE8"/>
    <w:rsid w:val="00421686"/>
    <w:rsid w:val="004221E0"/>
    <w:rsid w:val="004231A4"/>
    <w:rsid w:val="00423E6D"/>
    <w:rsid w:val="00423EC6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18A8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3E7A"/>
    <w:rsid w:val="004A5294"/>
    <w:rsid w:val="004A5464"/>
    <w:rsid w:val="004A6449"/>
    <w:rsid w:val="004A646E"/>
    <w:rsid w:val="004A700A"/>
    <w:rsid w:val="004A73D3"/>
    <w:rsid w:val="004B10E7"/>
    <w:rsid w:val="004B39F8"/>
    <w:rsid w:val="004B416F"/>
    <w:rsid w:val="004B600D"/>
    <w:rsid w:val="004B64D8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5B0F"/>
    <w:rsid w:val="004F6D82"/>
    <w:rsid w:val="00500A1B"/>
    <w:rsid w:val="00502785"/>
    <w:rsid w:val="00502D60"/>
    <w:rsid w:val="00502D66"/>
    <w:rsid w:val="00503881"/>
    <w:rsid w:val="005055A9"/>
    <w:rsid w:val="00505EE1"/>
    <w:rsid w:val="00506004"/>
    <w:rsid w:val="00507449"/>
    <w:rsid w:val="00510C89"/>
    <w:rsid w:val="00512B23"/>
    <w:rsid w:val="005152CC"/>
    <w:rsid w:val="005158E7"/>
    <w:rsid w:val="00520C07"/>
    <w:rsid w:val="00521353"/>
    <w:rsid w:val="00521459"/>
    <w:rsid w:val="005221E1"/>
    <w:rsid w:val="005222D6"/>
    <w:rsid w:val="0052254A"/>
    <w:rsid w:val="005236BD"/>
    <w:rsid w:val="00523B04"/>
    <w:rsid w:val="00523C48"/>
    <w:rsid w:val="00523E51"/>
    <w:rsid w:val="00524F1B"/>
    <w:rsid w:val="0052679B"/>
    <w:rsid w:val="0053117C"/>
    <w:rsid w:val="005324FE"/>
    <w:rsid w:val="00532882"/>
    <w:rsid w:val="00533ADF"/>
    <w:rsid w:val="00534EC1"/>
    <w:rsid w:val="00535710"/>
    <w:rsid w:val="005379C4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54C"/>
    <w:rsid w:val="00545E4B"/>
    <w:rsid w:val="005468B7"/>
    <w:rsid w:val="00547613"/>
    <w:rsid w:val="00550815"/>
    <w:rsid w:val="00550A3E"/>
    <w:rsid w:val="00550BAD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57645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0C5"/>
    <w:rsid w:val="005809F1"/>
    <w:rsid w:val="00581F66"/>
    <w:rsid w:val="00582122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3CED"/>
    <w:rsid w:val="005A52F9"/>
    <w:rsid w:val="005A75BD"/>
    <w:rsid w:val="005B0EBA"/>
    <w:rsid w:val="005B1C6E"/>
    <w:rsid w:val="005B222C"/>
    <w:rsid w:val="005B29F5"/>
    <w:rsid w:val="005B32D2"/>
    <w:rsid w:val="005B3C66"/>
    <w:rsid w:val="005B3E58"/>
    <w:rsid w:val="005B414A"/>
    <w:rsid w:val="005B4289"/>
    <w:rsid w:val="005B4576"/>
    <w:rsid w:val="005B53A4"/>
    <w:rsid w:val="005B74EA"/>
    <w:rsid w:val="005C05D9"/>
    <w:rsid w:val="005C0BF2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347"/>
    <w:rsid w:val="005D19AC"/>
    <w:rsid w:val="005D235F"/>
    <w:rsid w:val="005D27CF"/>
    <w:rsid w:val="005D2A30"/>
    <w:rsid w:val="005D3302"/>
    <w:rsid w:val="005D4644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42"/>
    <w:rsid w:val="005E56F7"/>
    <w:rsid w:val="005E5A12"/>
    <w:rsid w:val="005E5DC6"/>
    <w:rsid w:val="005E6B28"/>
    <w:rsid w:val="005E6DEC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0C57"/>
    <w:rsid w:val="00601AF7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218"/>
    <w:rsid w:val="00623C14"/>
    <w:rsid w:val="00623E82"/>
    <w:rsid w:val="0062451E"/>
    <w:rsid w:val="00632C72"/>
    <w:rsid w:val="00632F7C"/>
    <w:rsid w:val="006334B2"/>
    <w:rsid w:val="006334F7"/>
    <w:rsid w:val="00633687"/>
    <w:rsid w:val="00633BDF"/>
    <w:rsid w:val="00633F07"/>
    <w:rsid w:val="00636282"/>
    <w:rsid w:val="0063628A"/>
    <w:rsid w:val="0063638C"/>
    <w:rsid w:val="0063704D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DEB"/>
    <w:rsid w:val="00662F1A"/>
    <w:rsid w:val="00664894"/>
    <w:rsid w:val="00665D06"/>
    <w:rsid w:val="00666796"/>
    <w:rsid w:val="006708D4"/>
    <w:rsid w:val="00674E22"/>
    <w:rsid w:val="00676348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24FC"/>
    <w:rsid w:val="00694F8F"/>
    <w:rsid w:val="006953FC"/>
    <w:rsid w:val="00696D6F"/>
    <w:rsid w:val="00696E7C"/>
    <w:rsid w:val="006977C9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0652"/>
    <w:rsid w:val="006C12CA"/>
    <w:rsid w:val="006C1E3B"/>
    <w:rsid w:val="006C269C"/>
    <w:rsid w:val="006C35E8"/>
    <w:rsid w:val="006C40AD"/>
    <w:rsid w:val="006C4C0C"/>
    <w:rsid w:val="006C4C28"/>
    <w:rsid w:val="006C56F0"/>
    <w:rsid w:val="006C5E1E"/>
    <w:rsid w:val="006C7826"/>
    <w:rsid w:val="006D041E"/>
    <w:rsid w:val="006D0C02"/>
    <w:rsid w:val="006D0C84"/>
    <w:rsid w:val="006D497A"/>
    <w:rsid w:val="006D5142"/>
    <w:rsid w:val="006D53AD"/>
    <w:rsid w:val="006E0826"/>
    <w:rsid w:val="006E0A3A"/>
    <w:rsid w:val="006E0C9D"/>
    <w:rsid w:val="006E20AC"/>
    <w:rsid w:val="006E2ACA"/>
    <w:rsid w:val="006E36A0"/>
    <w:rsid w:val="006E46AF"/>
    <w:rsid w:val="006E47D3"/>
    <w:rsid w:val="006E4C11"/>
    <w:rsid w:val="006E5BB0"/>
    <w:rsid w:val="006E7650"/>
    <w:rsid w:val="006E7BB8"/>
    <w:rsid w:val="006F2C68"/>
    <w:rsid w:val="006F30D7"/>
    <w:rsid w:val="006F4A78"/>
    <w:rsid w:val="006F5101"/>
    <w:rsid w:val="006F5B26"/>
    <w:rsid w:val="006F79BD"/>
    <w:rsid w:val="0070027C"/>
    <w:rsid w:val="00701B9D"/>
    <w:rsid w:val="00703B64"/>
    <w:rsid w:val="0070531C"/>
    <w:rsid w:val="007054E3"/>
    <w:rsid w:val="00710BCA"/>
    <w:rsid w:val="00711AF7"/>
    <w:rsid w:val="007157C4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131E"/>
    <w:rsid w:val="0073281D"/>
    <w:rsid w:val="00734BCF"/>
    <w:rsid w:val="00735287"/>
    <w:rsid w:val="007358C2"/>
    <w:rsid w:val="00735AAE"/>
    <w:rsid w:val="00735D11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65F82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427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0DAB"/>
    <w:rsid w:val="007E194E"/>
    <w:rsid w:val="007E2B3A"/>
    <w:rsid w:val="007E54B1"/>
    <w:rsid w:val="007E5A92"/>
    <w:rsid w:val="007E60C6"/>
    <w:rsid w:val="007E6EEF"/>
    <w:rsid w:val="007E6FCA"/>
    <w:rsid w:val="007E785B"/>
    <w:rsid w:val="007F2F65"/>
    <w:rsid w:val="007F33A1"/>
    <w:rsid w:val="007F391B"/>
    <w:rsid w:val="007F7C65"/>
    <w:rsid w:val="00800C11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62A7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242D"/>
    <w:rsid w:val="00833280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725"/>
    <w:rsid w:val="00862905"/>
    <w:rsid w:val="008634D7"/>
    <w:rsid w:val="00867598"/>
    <w:rsid w:val="0087110F"/>
    <w:rsid w:val="0087141B"/>
    <w:rsid w:val="008718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5EC7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139C"/>
    <w:rsid w:val="008D290A"/>
    <w:rsid w:val="008D2EC2"/>
    <w:rsid w:val="008D318D"/>
    <w:rsid w:val="008D3598"/>
    <w:rsid w:val="008D5A9E"/>
    <w:rsid w:val="008D77AB"/>
    <w:rsid w:val="008E3881"/>
    <w:rsid w:val="008E477D"/>
    <w:rsid w:val="008E5516"/>
    <w:rsid w:val="008E694A"/>
    <w:rsid w:val="008E7423"/>
    <w:rsid w:val="008E74F0"/>
    <w:rsid w:val="008E7E43"/>
    <w:rsid w:val="008F0708"/>
    <w:rsid w:val="008F0C23"/>
    <w:rsid w:val="008F42D5"/>
    <w:rsid w:val="008F7560"/>
    <w:rsid w:val="00901641"/>
    <w:rsid w:val="0090194A"/>
    <w:rsid w:val="00901B9B"/>
    <w:rsid w:val="00902955"/>
    <w:rsid w:val="00903FD5"/>
    <w:rsid w:val="0090687F"/>
    <w:rsid w:val="0090735F"/>
    <w:rsid w:val="0091091B"/>
    <w:rsid w:val="0091138C"/>
    <w:rsid w:val="0091232D"/>
    <w:rsid w:val="009128FE"/>
    <w:rsid w:val="0091400E"/>
    <w:rsid w:val="009143DF"/>
    <w:rsid w:val="00914C38"/>
    <w:rsid w:val="00915CB6"/>
    <w:rsid w:val="0091626B"/>
    <w:rsid w:val="00916B29"/>
    <w:rsid w:val="00916E4B"/>
    <w:rsid w:val="00917445"/>
    <w:rsid w:val="0091793B"/>
    <w:rsid w:val="00920C2C"/>
    <w:rsid w:val="0092351A"/>
    <w:rsid w:val="00923A53"/>
    <w:rsid w:val="00925064"/>
    <w:rsid w:val="00925F6F"/>
    <w:rsid w:val="0093035E"/>
    <w:rsid w:val="009319B9"/>
    <w:rsid w:val="00931CF4"/>
    <w:rsid w:val="0093292E"/>
    <w:rsid w:val="0093499B"/>
    <w:rsid w:val="009355A9"/>
    <w:rsid w:val="00937E99"/>
    <w:rsid w:val="00937F06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025"/>
    <w:rsid w:val="00951A7C"/>
    <w:rsid w:val="009531FA"/>
    <w:rsid w:val="00953283"/>
    <w:rsid w:val="00953A0A"/>
    <w:rsid w:val="0095404F"/>
    <w:rsid w:val="00954F50"/>
    <w:rsid w:val="00954F6B"/>
    <w:rsid w:val="00957632"/>
    <w:rsid w:val="00957921"/>
    <w:rsid w:val="009601AE"/>
    <w:rsid w:val="00960BDB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39F"/>
    <w:rsid w:val="009A583F"/>
    <w:rsid w:val="009A63CD"/>
    <w:rsid w:val="009B0231"/>
    <w:rsid w:val="009B4D4F"/>
    <w:rsid w:val="009B5D37"/>
    <w:rsid w:val="009C234F"/>
    <w:rsid w:val="009C4118"/>
    <w:rsid w:val="009C5016"/>
    <w:rsid w:val="009C5359"/>
    <w:rsid w:val="009C68A3"/>
    <w:rsid w:val="009C7401"/>
    <w:rsid w:val="009C78CD"/>
    <w:rsid w:val="009D0E57"/>
    <w:rsid w:val="009D19B8"/>
    <w:rsid w:val="009D2547"/>
    <w:rsid w:val="009D2F40"/>
    <w:rsid w:val="009D2F49"/>
    <w:rsid w:val="009D3517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4BAC"/>
    <w:rsid w:val="009F4FEB"/>
    <w:rsid w:val="009F69A3"/>
    <w:rsid w:val="009F75FD"/>
    <w:rsid w:val="00A00692"/>
    <w:rsid w:val="00A009FD"/>
    <w:rsid w:val="00A00C02"/>
    <w:rsid w:val="00A012C2"/>
    <w:rsid w:val="00A01314"/>
    <w:rsid w:val="00A03E67"/>
    <w:rsid w:val="00A0401B"/>
    <w:rsid w:val="00A04B30"/>
    <w:rsid w:val="00A04B46"/>
    <w:rsid w:val="00A05C52"/>
    <w:rsid w:val="00A06EF2"/>
    <w:rsid w:val="00A0767E"/>
    <w:rsid w:val="00A10E88"/>
    <w:rsid w:val="00A1132D"/>
    <w:rsid w:val="00A12E50"/>
    <w:rsid w:val="00A16711"/>
    <w:rsid w:val="00A169F6"/>
    <w:rsid w:val="00A16B32"/>
    <w:rsid w:val="00A1735E"/>
    <w:rsid w:val="00A218A9"/>
    <w:rsid w:val="00A22245"/>
    <w:rsid w:val="00A26FC4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DCD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319"/>
    <w:rsid w:val="00A76DD6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97A92"/>
    <w:rsid w:val="00AA17B6"/>
    <w:rsid w:val="00AA19E8"/>
    <w:rsid w:val="00AA21B0"/>
    <w:rsid w:val="00AA3933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2B2"/>
    <w:rsid w:val="00AC271E"/>
    <w:rsid w:val="00AC2900"/>
    <w:rsid w:val="00AC3DED"/>
    <w:rsid w:val="00AC432A"/>
    <w:rsid w:val="00AC5172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5E0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AF6EE3"/>
    <w:rsid w:val="00AF7C57"/>
    <w:rsid w:val="00B03199"/>
    <w:rsid w:val="00B0462C"/>
    <w:rsid w:val="00B06BBB"/>
    <w:rsid w:val="00B107EF"/>
    <w:rsid w:val="00B10924"/>
    <w:rsid w:val="00B11436"/>
    <w:rsid w:val="00B12432"/>
    <w:rsid w:val="00B14258"/>
    <w:rsid w:val="00B1489E"/>
    <w:rsid w:val="00B16CAA"/>
    <w:rsid w:val="00B175B2"/>
    <w:rsid w:val="00B2231B"/>
    <w:rsid w:val="00B226D9"/>
    <w:rsid w:val="00B2346F"/>
    <w:rsid w:val="00B24108"/>
    <w:rsid w:val="00B24CD6"/>
    <w:rsid w:val="00B253B7"/>
    <w:rsid w:val="00B27DD0"/>
    <w:rsid w:val="00B30FBF"/>
    <w:rsid w:val="00B328A3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B26"/>
    <w:rsid w:val="00B62FB9"/>
    <w:rsid w:val="00B6364E"/>
    <w:rsid w:val="00B63BFA"/>
    <w:rsid w:val="00B63C99"/>
    <w:rsid w:val="00B63CF4"/>
    <w:rsid w:val="00B651E4"/>
    <w:rsid w:val="00B6654D"/>
    <w:rsid w:val="00B66AC4"/>
    <w:rsid w:val="00B67C7D"/>
    <w:rsid w:val="00B7064A"/>
    <w:rsid w:val="00B72C52"/>
    <w:rsid w:val="00B72D8A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33F9"/>
    <w:rsid w:val="00B85A66"/>
    <w:rsid w:val="00B869EC"/>
    <w:rsid w:val="00B86B77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96A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514A"/>
    <w:rsid w:val="00BB73CC"/>
    <w:rsid w:val="00BB7418"/>
    <w:rsid w:val="00BB7FAE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1E0D"/>
    <w:rsid w:val="00BD4B4F"/>
    <w:rsid w:val="00BD7101"/>
    <w:rsid w:val="00BD7D24"/>
    <w:rsid w:val="00BE078D"/>
    <w:rsid w:val="00BE230E"/>
    <w:rsid w:val="00BE53E8"/>
    <w:rsid w:val="00BE64AE"/>
    <w:rsid w:val="00BF0512"/>
    <w:rsid w:val="00BF2E8E"/>
    <w:rsid w:val="00BF41DB"/>
    <w:rsid w:val="00BF4B43"/>
    <w:rsid w:val="00BF54F3"/>
    <w:rsid w:val="00BF5969"/>
    <w:rsid w:val="00BF5DCA"/>
    <w:rsid w:val="00C0092E"/>
    <w:rsid w:val="00C00DDC"/>
    <w:rsid w:val="00C01429"/>
    <w:rsid w:val="00C01D89"/>
    <w:rsid w:val="00C05065"/>
    <w:rsid w:val="00C06706"/>
    <w:rsid w:val="00C06E55"/>
    <w:rsid w:val="00C07C81"/>
    <w:rsid w:val="00C10354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6CE1"/>
    <w:rsid w:val="00C57092"/>
    <w:rsid w:val="00C6091E"/>
    <w:rsid w:val="00C61399"/>
    <w:rsid w:val="00C61565"/>
    <w:rsid w:val="00C62614"/>
    <w:rsid w:val="00C62628"/>
    <w:rsid w:val="00C63056"/>
    <w:rsid w:val="00C633A9"/>
    <w:rsid w:val="00C657D7"/>
    <w:rsid w:val="00C66582"/>
    <w:rsid w:val="00C66ED9"/>
    <w:rsid w:val="00C67FD7"/>
    <w:rsid w:val="00C70F9D"/>
    <w:rsid w:val="00C717DB"/>
    <w:rsid w:val="00C71F07"/>
    <w:rsid w:val="00C749EE"/>
    <w:rsid w:val="00C759CB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38B6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D5F8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706B"/>
    <w:rsid w:val="00D1765D"/>
    <w:rsid w:val="00D20542"/>
    <w:rsid w:val="00D20740"/>
    <w:rsid w:val="00D20A31"/>
    <w:rsid w:val="00D20D76"/>
    <w:rsid w:val="00D21762"/>
    <w:rsid w:val="00D223A3"/>
    <w:rsid w:val="00D23845"/>
    <w:rsid w:val="00D23E8F"/>
    <w:rsid w:val="00D24432"/>
    <w:rsid w:val="00D24D72"/>
    <w:rsid w:val="00D26685"/>
    <w:rsid w:val="00D27007"/>
    <w:rsid w:val="00D31669"/>
    <w:rsid w:val="00D31F1E"/>
    <w:rsid w:val="00D342B2"/>
    <w:rsid w:val="00D367A5"/>
    <w:rsid w:val="00D370D7"/>
    <w:rsid w:val="00D377A7"/>
    <w:rsid w:val="00D37C1B"/>
    <w:rsid w:val="00D4011D"/>
    <w:rsid w:val="00D41254"/>
    <w:rsid w:val="00D41DC6"/>
    <w:rsid w:val="00D427FE"/>
    <w:rsid w:val="00D436A3"/>
    <w:rsid w:val="00D44441"/>
    <w:rsid w:val="00D44608"/>
    <w:rsid w:val="00D44619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1B51"/>
    <w:rsid w:val="00D74643"/>
    <w:rsid w:val="00D7529A"/>
    <w:rsid w:val="00D75EE7"/>
    <w:rsid w:val="00D75F16"/>
    <w:rsid w:val="00D7622F"/>
    <w:rsid w:val="00D76497"/>
    <w:rsid w:val="00D76A32"/>
    <w:rsid w:val="00D77D0C"/>
    <w:rsid w:val="00D81610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56DF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2E04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2E2D"/>
    <w:rsid w:val="00E3457B"/>
    <w:rsid w:val="00E34C6B"/>
    <w:rsid w:val="00E34C9B"/>
    <w:rsid w:val="00E364BD"/>
    <w:rsid w:val="00E3650E"/>
    <w:rsid w:val="00E36668"/>
    <w:rsid w:val="00E3680D"/>
    <w:rsid w:val="00E37335"/>
    <w:rsid w:val="00E373A0"/>
    <w:rsid w:val="00E4187F"/>
    <w:rsid w:val="00E422BB"/>
    <w:rsid w:val="00E44335"/>
    <w:rsid w:val="00E517DD"/>
    <w:rsid w:val="00E52B7B"/>
    <w:rsid w:val="00E543F9"/>
    <w:rsid w:val="00E54CE9"/>
    <w:rsid w:val="00E5651A"/>
    <w:rsid w:val="00E5699E"/>
    <w:rsid w:val="00E57162"/>
    <w:rsid w:val="00E60A71"/>
    <w:rsid w:val="00E615CF"/>
    <w:rsid w:val="00E6184A"/>
    <w:rsid w:val="00E6195E"/>
    <w:rsid w:val="00E6271C"/>
    <w:rsid w:val="00E627FA"/>
    <w:rsid w:val="00E6670A"/>
    <w:rsid w:val="00E706C6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0D91"/>
    <w:rsid w:val="00E8204F"/>
    <w:rsid w:val="00E8322E"/>
    <w:rsid w:val="00E84F6B"/>
    <w:rsid w:val="00E8629C"/>
    <w:rsid w:val="00E86CA6"/>
    <w:rsid w:val="00E90A7F"/>
    <w:rsid w:val="00E9171E"/>
    <w:rsid w:val="00E92869"/>
    <w:rsid w:val="00E93565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B7DE2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3F79"/>
    <w:rsid w:val="00EF4CD8"/>
    <w:rsid w:val="00EF5590"/>
    <w:rsid w:val="00EF5A6C"/>
    <w:rsid w:val="00EF5BE6"/>
    <w:rsid w:val="00EF629D"/>
    <w:rsid w:val="00EF6634"/>
    <w:rsid w:val="00EF6BD8"/>
    <w:rsid w:val="00F04E5A"/>
    <w:rsid w:val="00F0581C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17C7A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392"/>
    <w:rsid w:val="00F34933"/>
    <w:rsid w:val="00F35575"/>
    <w:rsid w:val="00F36025"/>
    <w:rsid w:val="00F361DE"/>
    <w:rsid w:val="00F40127"/>
    <w:rsid w:val="00F40ABD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669C9"/>
    <w:rsid w:val="00F700A8"/>
    <w:rsid w:val="00F74966"/>
    <w:rsid w:val="00F77DD8"/>
    <w:rsid w:val="00F80EBB"/>
    <w:rsid w:val="00F81000"/>
    <w:rsid w:val="00F827C4"/>
    <w:rsid w:val="00F829D4"/>
    <w:rsid w:val="00F849CB"/>
    <w:rsid w:val="00F84AF5"/>
    <w:rsid w:val="00F84E2A"/>
    <w:rsid w:val="00F86173"/>
    <w:rsid w:val="00F86559"/>
    <w:rsid w:val="00F92101"/>
    <w:rsid w:val="00F92523"/>
    <w:rsid w:val="00F92F54"/>
    <w:rsid w:val="00F931FF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24B4"/>
    <w:rsid w:val="00FA4836"/>
    <w:rsid w:val="00FA4A4B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262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11E"/>
    <w:rsid w:val="00FF2EE0"/>
    <w:rsid w:val="00FF2F6B"/>
    <w:rsid w:val="00FF34D3"/>
    <w:rsid w:val="00FF6D6A"/>
    <w:rsid w:val="015F4E06"/>
    <w:rsid w:val="04FB0261"/>
    <w:rsid w:val="06C434EB"/>
    <w:rsid w:val="0CF7DF04"/>
    <w:rsid w:val="0E1AD398"/>
    <w:rsid w:val="0F26254D"/>
    <w:rsid w:val="0F904D8D"/>
    <w:rsid w:val="11168765"/>
    <w:rsid w:val="15BC4DD1"/>
    <w:rsid w:val="1856DA96"/>
    <w:rsid w:val="194DB308"/>
    <w:rsid w:val="22BA5F33"/>
    <w:rsid w:val="23C2143A"/>
    <w:rsid w:val="240923CE"/>
    <w:rsid w:val="286CFB2A"/>
    <w:rsid w:val="2A460D3A"/>
    <w:rsid w:val="2F9456F4"/>
    <w:rsid w:val="306D6C1B"/>
    <w:rsid w:val="31760585"/>
    <w:rsid w:val="35367A62"/>
    <w:rsid w:val="35FFE5C3"/>
    <w:rsid w:val="3B88A71C"/>
    <w:rsid w:val="4207DDDF"/>
    <w:rsid w:val="43AE35B1"/>
    <w:rsid w:val="456A80E6"/>
    <w:rsid w:val="458BCC51"/>
    <w:rsid w:val="45956881"/>
    <w:rsid w:val="4769081B"/>
    <w:rsid w:val="4A1F8946"/>
    <w:rsid w:val="4A7AAA2B"/>
    <w:rsid w:val="4A92DA97"/>
    <w:rsid w:val="4C730A6F"/>
    <w:rsid w:val="4E7ADAF4"/>
    <w:rsid w:val="57F05890"/>
    <w:rsid w:val="5CCC849B"/>
    <w:rsid w:val="5D02D069"/>
    <w:rsid w:val="5E0B5281"/>
    <w:rsid w:val="5F150B78"/>
    <w:rsid w:val="61202D6B"/>
    <w:rsid w:val="68BE74E3"/>
    <w:rsid w:val="69868FF9"/>
    <w:rsid w:val="6B959D67"/>
    <w:rsid w:val="6D3946FA"/>
    <w:rsid w:val="6E6E307F"/>
    <w:rsid w:val="6EF4FB56"/>
    <w:rsid w:val="6F5423D3"/>
    <w:rsid w:val="72C6FFEC"/>
    <w:rsid w:val="740570B2"/>
    <w:rsid w:val="763C4664"/>
    <w:rsid w:val="7AA8958C"/>
    <w:rsid w:val="7B15D9D0"/>
    <w:rsid w:val="7BA54BDA"/>
    <w:rsid w:val="7DE2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emf" Id="rId13" /><Relationship Type="http://schemas.openxmlformats.org/officeDocument/2006/relationships/hyperlink" Target="https://cognizant.kpoint.com/app/video/gcc-900a7172-43b7-42f3-a6cc-e301bd9cc9b3" TargetMode="External" Id="rId18" /><Relationship Type="http://schemas.openxmlformats.org/officeDocument/2006/relationships/hyperlink" Target="https://www.baeldung.com/spring-boot-h2-database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dzone.com/articles/centralized-documentation-in-microservice-spring-b" TargetMode="External" Id="rId21" /><Relationship Type="http://schemas.openxmlformats.org/officeDocument/2006/relationships/footer" Target="footer2.xml" Id="rId34" /><Relationship Type="http://schemas.openxmlformats.org/officeDocument/2006/relationships/settings" Target="settings.xml" Id="rId7" /><Relationship Type="http://schemas.openxmlformats.org/officeDocument/2006/relationships/hyperlink" Target="https://cognizant.kpoint.com/app/video/gcc-cfedd9c1-e29e-4e3e-b3e2-1960277f72a3" TargetMode="External" Id="rId17" /><Relationship Type="http://schemas.openxmlformats.org/officeDocument/2006/relationships/hyperlink" Target="https://dzone.com/articles/spring-data-jpa-with-an-embedded-database-and-spring-boot" TargetMode="External" Id="rId25" /><Relationship Type="http://schemas.openxmlformats.org/officeDocument/2006/relationships/header" Target="header1.xml" Id="rId33" /><Relationship Type="http://schemas.openxmlformats.org/officeDocument/2006/relationships/customXml" Target="../customXml/item2.xml" Id="rId2" /><Relationship Type="http://schemas.openxmlformats.org/officeDocument/2006/relationships/hyperlink" Target="https://apc01.safelinks.protection.outlook.com/?url=https%3A%2F%2Fcognizant.kpoint.com%2Fapp%2Fvideo%2Fgcc-92f246c9-024a-40b7-8bfc-96b3ce7c1a39&amp;data=02%7C01%7Ckumar.mahadevan%40cognizant.com%7C1278a7e184c6454d69c108d7fbe06c69%7Cde08c40719b9427d9fe8edf254300ca7%7C0%7C0%7C637254813626816518&amp;sdata=9A4V%2F2ippq99uff4iyxYxHAr1qyLptaQgjcAJjvw5Kw%3D&amp;reserved=0" TargetMode="External" Id="rId16" /><Relationship Type="http://schemas.openxmlformats.org/officeDocument/2006/relationships/hyperlink" Target="https://dzone.com/articles/microservices-communication-feign-as-rest-client" TargetMode="External" Id="rId20" /><Relationship Type="http://schemas.openxmlformats.org/officeDocument/2006/relationships/hyperlink" Target="https://stackoverflow.com/questions/26790477/read-csv-to-list-of-objects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zone.com/articles/spring-boot-security-json-web-tokenjwt-hello-world" TargetMode="External" Id="rId24" /><Relationship Type="http://schemas.openxmlformats.org/officeDocument/2006/relationships/footer" Target="footer1.xml" Id="rId32" /><Relationship Type="http://schemas.openxmlformats.org/officeDocument/2006/relationships/numbering" Target="numbering.xml" Id="rId5" /><Relationship Type="http://schemas.openxmlformats.org/officeDocument/2006/relationships/hyperlink" Target="https://cognizant.kpoint.com/app/video/gcc-6e36500f-c1af-42c1-a6c7-ed8aac53ab22" TargetMode="External" Id="rId15" /><Relationship Type="http://schemas.openxmlformats.org/officeDocument/2006/relationships/hyperlink" Target="https://javabydeveloper.com/lombok-slf4j-examples/" TargetMode="External" Id="rId23" /><Relationship Type="http://schemas.openxmlformats.org/officeDocument/2006/relationships/hyperlink" Target="https://stackoverflow.com/questions/10732644/best-practice-to-return-errors-in-asp-net-web-api" TargetMode="External" Id="rId28" /><Relationship Type="http://schemas.openxmlformats.org/officeDocument/2006/relationships/theme" Target="theme/theme1.xml" Id="rId36" /><Relationship Type="http://schemas.openxmlformats.org/officeDocument/2006/relationships/endnotes" Target="endnotes.xml" Id="rId10" /><Relationship Type="http://schemas.openxmlformats.org/officeDocument/2006/relationships/hyperlink" Target="https://dzone.com/articles/parallel-and-asynchronous-programming-in-java-8" TargetMode="External" Id="rId19" /><Relationship Type="http://schemas.openxmlformats.org/officeDocument/2006/relationships/hyperlink" Target="https://docs.microsoft.com/en-us/aspnet/core/fundamentals/configuration/?view=aspnetcore-3.1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package" Target="embeddings/Microsoft_PowerPoint_Presentation.pptx" Id="rId14" /><Relationship Type="http://schemas.openxmlformats.org/officeDocument/2006/relationships/hyperlink" Target="https://www.eclipse.org/community/eclipse_newsletter/2015/august/article1.php" TargetMode="External" Id="rId22" /><Relationship Type="http://schemas.openxmlformats.org/officeDocument/2006/relationships/hyperlink" Target="https://www.codeproject.com/Tips/1044948/Logging-with-ApplicationInsights" TargetMode="External" Id="rId27" /><Relationship Type="http://schemas.openxmlformats.org/officeDocument/2006/relationships/hyperlink" Target="https://www.c-sharpcorner.com/article/reading-values-from-appsettings-json-in-asp-net-core/" TargetMode="External" Id="rId30" /><Relationship Type="http://schemas.openxmlformats.org/officeDocument/2006/relationships/fontTable" Target="fontTable.xml" Id="rId35" /><Relationship Type="http://schemas.openxmlformats.org/officeDocument/2006/relationships/webSettings" Target="webSettings.xml" Id="rId8" /><Relationship Type="http://schemas.openxmlformats.org/officeDocument/2006/relationships/image" Target="/media/image3.png" Id="Rfdc9f144111f4379" /><Relationship Type="http://schemas.openxmlformats.org/officeDocument/2006/relationships/image" Target="/media/image4.png" Id="R6205d10d7e294b38" /><Relationship Type="http://schemas.openxmlformats.org/officeDocument/2006/relationships/image" Target="/media/image5.png" Id="R6a0992f225c6451e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46FDF-53E0-4C80-A44F-546FC995AE3B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951c5514-b77c-4532-82d5-a05f2f7d58e2"/>
    <ds:schemaRef ds:uri="eac52b12-2228-488c-9d59-8a93d308b64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166E89-F154-4CB5-ADA9-CDC2A3575EE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Business Requirements Document</dc:title>
  <dc:subject>Business Requirements Document</dc:subject>
  <dc:creator>Cognizant Technology Solutions India Pvt. Ltd.</dc:creator>
  <keywords>Business Requirements Document,Template</keywords>
  <dc:description>Business Requirements Document</dc:description>
  <lastModifiedBy>Rao T, Narasimha (Cognizant)</lastModifiedBy>
  <revision>294</revision>
  <lastPrinted>2015-06-18T10:03:00.0000000Z</lastPrinted>
  <dcterms:created xsi:type="dcterms:W3CDTF">2020-07-29T23:45:00.0000000Z</dcterms:created>
  <dcterms:modified xsi:type="dcterms:W3CDTF">2021-02-23T10:51:55.2147551Z</dcterms:modified>
  <category>AD-OOAD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ComplianceAssetId">
    <vt:lpwstr/>
  </property>
  <property fmtid="{D5CDD505-2E9C-101B-9397-08002B2CF9AE}" pid="9" name="TemplateUrl">
    <vt:lpwstr/>
  </property>
</Properties>
</file>