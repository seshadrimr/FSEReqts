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="002A47BB" w:rsidRPr="00D33F4C" w14:paraId="53FEA55D" w14:textId="77777777" w:rsidTr="23C2143A">
        <w:tc>
          <w:tcPr>
            <w:tcW w:w="714" w:type="pct"/>
            <w:vMerge w:val="restart"/>
            <w:shd w:val="clear" w:color="auto" w:fill="auto"/>
          </w:tcPr>
          <w:p w14:paraId="672A6659" w14:textId="77777777" w:rsidR="002A47BB" w:rsidRPr="00D33F4C" w:rsidRDefault="001B4558" w:rsidP="00DF4E80">
            <w:pPr>
              <w:spacing w:before="0" w:after="0" w:line="240" w:lineRule="auto"/>
            </w:pPr>
            <w:bookmarkStart w:id="0" w:name="_Toc524172415"/>
            <w:bookmarkStart w:id="1" w:name="_Toc524172378"/>
            <w:bookmarkStart w:id="2" w:name="_Toc524180333"/>
            <w:r>
              <w:rPr>
                <w:noProof/>
              </w:rPr>
              <w:drawing>
                <wp:inline distT="0" distB="0" distL="0" distR="0" wp14:anchorId="76F4D076" wp14:editId="569F045A">
                  <wp:extent cx="752475" cy="4733926"/>
                  <wp:effectExtent l="0" t="0" r="0" b="0"/>
                  <wp:docPr id="114962263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</w:tcPr>
          <w:p w14:paraId="0A37501D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DAB6C7B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2EB378F" w14:textId="77777777" w:rsidR="002A47BB" w:rsidRDefault="002A47BB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3972FB96" w14:textId="77777777" w:rsidR="00E0550A" w:rsidRDefault="00C01D89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14:paraId="6A05A809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00BC0E4B" w14:textId="70C51158" w:rsidR="00E0550A" w:rsidRDefault="009F238B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Claims Management System</w:t>
            </w:r>
          </w:p>
          <w:p w14:paraId="5A39BBE3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41148B4B" w14:textId="758D5FB6" w:rsidR="009F238B" w:rsidRDefault="2F9456F4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14:paraId="36A9791D" w14:textId="7C35CB5D" w:rsidR="00E0550A" w:rsidRDefault="00550D8E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14:paraId="41C8F396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7D791613" w14:textId="77777777" w:rsidR="002A47BB" w:rsidRDefault="00C01D89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14:paraId="72A3D3EC" w14:textId="77777777" w:rsidR="002A47BB" w:rsidRPr="00D33F4C" w:rsidRDefault="002A47BB" w:rsidP="00DF4E80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="002A47BB" w:rsidRPr="00D33F4C" w14:paraId="6BF98A78" w14:textId="77777777" w:rsidTr="23C2143A">
        <w:tc>
          <w:tcPr>
            <w:tcW w:w="714" w:type="pct"/>
            <w:vMerge/>
          </w:tcPr>
          <w:p w14:paraId="0D0B940D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35"/>
              <w:gridCol w:w="2166"/>
              <w:gridCol w:w="2170"/>
              <w:gridCol w:w="2199"/>
            </w:tblGrid>
            <w:tr w:rsidR="002A47BB" w14:paraId="2E5CD136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14:paraId="0E27B00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14:paraId="7A502BA9" w14:textId="77777777" w:rsidR="002A47BB" w:rsidRPr="00A548A7" w:rsidRDefault="002A47BB" w:rsidP="00DF4E80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14:paraId="3C5909D9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14:paraId="702BC7DD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14:paraId="12633D2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0D909AED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D3317C9" w14:textId="5C78E92B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Srilakshmi Jayaraman</w:t>
                  </w:r>
                </w:p>
              </w:tc>
              <w:tc>
                <w:tcPr>
                  <w:tcW w:w="2420" w:type="dxa"/>
                  <w:vAlign w:val="center"/>
                </w:tcPr>
                <w:p w14:paraId="52A2EDAB" w14:textId="118DD57D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58A47E84" w14:textId="0865D655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14:paraId="7A8D2934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7810568A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14:paraId="7553FF01" w14:textId="2595F8B4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14:paraId="19F45CF6" w14:textId="0943C83F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8E2714B" w14:textId="45DC2C42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4CCB031D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6B9C2904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14:paraId="60061E4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44EAFD9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4B94D5A5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14AFA65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491072F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4F46A45" w14:textId="3C0C93B9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1F992EB0" w14:textId="12CF76C8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A1ACC02" w14:textId="6B7F6EED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3DEEC669" w14:textId="77777777" w:rsidR="002A47BB" w:rsidRPr="00D33F4C" w:rsidRDefault="002A47BB" w:rsidP="00DF4E80">
            <w:pPr>
              <w:spacing w:before="0" w:after="0" w:line="240" w:lineRule="auto"/>
            </w:pPr>
          </w:p>
        </w:tc>
      </w:tr>
      <w:tr w:rsidR="002A47BB" w:rsidRPr="00D33F4C" w14:paraId="3656B9AB" w14:textId="77777777" w:rsidTr="23C2143A">
        <w:tc>
          <w:tcPr>
            <w:tcW w:w="714" w:type="pct"/>
            <w:vMerge/>
          </w:tcPr>
          <w:p w14:paraId="45FB0818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p w14:paraId="049F31CB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53128261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62486C05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4101652C" w14:textId="77777777" w:rsidR="002A47BB" w:rsidRPr="00D33F4C" w:rsidRDefault="002A47BB" w:rsidP="00DF4E80">
            <w:pPr>
              <w:spacing w:before="0" w:after="0" w:line="240" w:lineRule="auto"/>
              <w:jc w:val="both"/>
            </w:pPr>
          </w:p>
        </w:tc>
      </w:tr>
    </w:tbl>
    <w:p w14:paraId="7326AEE6" w14:textId="65A8663F" w:rsidR="23C2143A" w:rsidRDefault="23C2143A"/>
    <w:p w14:paraId="4B99056E" w14:textId="77777777" w:rsidR="00B651E4" w:rsidRDefault="00B651E4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1299C43A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4DDBEF00" w14:textId="77777777" w:rsidR="00C25BC6" w:rsidRDefault="00C25BC6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3461D779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22E0FC93" w14:textId="77777777" w:rsidR="00AD0A76" w:rsidRDefault="00F25276" w:rsidP="00DF4E80">
      <w:pPr>
        <w:pStyle w:val="TOChead"/>
        <w:spacing w:line="240" w:lineRule="auto"/>
      </w:pPr>
      <w:bookmarkStart w:id="3" w:name="_Toc524180334"/>
      <w:bookmarkEnd w:id="0"/>
      <w:r>
        <w:br w:type="page"/>
      </w:r>
      <w:r w:rsidR="00AD0A76" w:rsidRPr="00EB7DCB">
        <w:lastRenderedPageBreak/>
        <w:t>Table of Contents</w:t>
      </w:r>
    </w:p>
    <w:p w14:paraId="3CF2D8B6" w14:textId="77777777" w:rsidR="001F3992" w:rsidRDefault="001F3992" w:rsidP="00DF4E80">
      <w:pPr>
        <w:pStyle w:val="TOChead"/>
        <w:spacing w:line="240" w:lineRule="auto"/>
      </w:pPr>
    </w:p>
    <w:p w14:paraId="7F6C5226" w14:textId="2A52789D" w:rsidR="00261173" w:rsidRDefault="001F3992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6477197" w:history="1">
        <w:r w:rsidR="00261173" w:rsidRPr="00BB148B">
          <w:rPr>
            <w:rStyle w:val="Hyperlink"/>
            <w:rFonts w:ascii="Calibri" w:hAnsi="Calibri" w:cs="Calibri"/>
            <w:noProof/>
          </w:rPr>
          <w:t>1.0</w:t>
        </w:r>
        <w:r w:rsidR="00261173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261173" w:rsidRPr="00BB148B">
          <w:rPr>
            <w:rStyle w:val="Hyperlink"/>
            <w:rFonts w:ascii="Calibri" w:hAnsi="Calibri" w:cs="Calibri"/>
            <w:noProof/>
          </w:rPr>
          <w:t>Important Instructions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_Toc46477197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3</w:t>
        </w:r>
        <w:r w:rsidR="00261173">
          <w:rPr>
            <w:noProof/>
            <w:webHidden/>
          </w:rPr>
          <w:fldChar w:fldCharType="end"/>
        </w:r>
      </w:hyperlink>
    </w:p>
    <w:p w14:paraId="79987FAD" w14:textId="2B868BB3" w:rsidR="00261173" w:rsidRDefault="00937F06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198" w:history="1">
        <w:r w:rsidR="00261173" w:rsidRPr="00BB148B">
          <w:rPr>
            <w:rStyle w:val="Hyperlink"/>
            <w:noProof/>
          </w:rPr>
          <w:t>2.0</w:t>
        </w:r>
        <w:r w:rsidR="00261173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261173" w:rsidRPr="00BB148B">
          <w:rPr>
            <w:rStyle w:val="Hyperlink"/>
            <w:noProof/>
          </w:rPr>
          <w:t>Introduction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_Toc46477198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4</w:t>
        </w:r>
        <w:r w:rsidR="00261173">
          <w:rPr>
            <w:noProof/>
            <w:webHidden/>
          </w:rPr>
          <w:fldChar w:fldCharType="end"/>
        </w:r>
      </w:hyperlink>
    </w:p>
    <w:p w14:paraId="6A67040F" w14:textId="412890DA" w:rsidR="00261173" w:rsidRDefault="00937F06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199" w:history="1">
        <w:r w:rsidR="00261173" w:rsidRPr="00BB148B">
          <w:rPr>
            <w:rStyle w:val="Hyperlink"/>
          </w:rPr>
          <w:t>2.1</w:t>
        </w:r>
        <w:r w:rsidR="0026117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61173" w:rsidRPr="00BB148B">
          <w:rPr>
            <w:rStyle w:val="Hyperlink"/>
          </w:rPr>
          <w:t>Purpose of this document</w:t>
        </w:r>
        <w:r w:rsidR="00261173">
          <w:rPr>
            <w:webHidden/>
          </w:rPr>
          <w:tab/>
        </w:r>
        <w:r w:rsidR="00261173">
          <w:rPr>
            <w:webHidden/>
          </w:rPr>
          <w:fldChar w:fldCharType="begin"/>
        </w:r>
        <w:r w:rsidR="00261173">
          <w:rPr>
            <w:webHidden/>
          </w:rPr>
          <w:instrText xml:space="preserve"> PAGEREF _Toc46477199 \h </w:instrText>
        </w:r>
        <w:r w:rsidR="00261173">
          <w:rPr>
            <w:webHidden/>
          </w:rPr>
        </w:r>
        <w:r w:rsidR="00261173">
          <w:rPr>
            <w:webHidden/>
          </w:rPr>
          <w:fldChar w:fldCharType="separate"/>
        </w:r>
        <w:r w:rsidR="00261173">
          <w:rPr>
            <w:webHidden/>
          </w:rPr>
          <w:t>4</w:t>
        </w:r>
        <w:r w:rsidR="00261173">
          <w:rPr>
            <w:webHidden/>
          </w:rPr>
          <w:fldChar w:fldCharType="end"/>
        </w:r>
      </w:hyperlink>
    </w:p>
    <w:p w14:paraId="0D13A92A" w14:textId="4ECA27E3" w:rsidR="00261173" w:rsidRDefault="00937F06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00" w:history="1">
        <w:r w:rsidR="00261173" w:rsidRPr="00BB148B">
          <w:rPr>
            <w:rStyle w:val="Hyperlink"/>
          </w:rPr>
          <w:t>2.2</w:t>
        </w:r>
        <w:r w:rsidR="0026117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61173" w:rsidRPr="00BB148B">
          <w:rPr>
            <w:rStyle w:val="Hyperlink"/>
          </w:rPr>
          <w:t>Project Overview</w:t>
        </w:r>
        <w:r w:rsidR="00261173">
          <w:rPr>
            <w:webHidden/>
          </w:rPr>
          <w:tab/>
        </w:r>
        <w:r w:rsidR="00261173">
          <w:rPr>
            <w:webHidden/>
          </w:rPr>
          <w:fldChar w:fldCharType="begin"/>
        </w:r>
        <w:r w:rsidR="00261173">
          <w:rPr>
            <w:webHidden/>
          </w:rPr>
          <w:instrText xml:space="preserve"> PAGEREF _Toc46477200 \h </w:instrText>
        </w:r>
        <w:r w:rsidR="00261173">
          <w:rPr>
            <w:webHidden/>
          </w:rPr>
        </w:r>
        <w:r w:rsidR="00261173">
          <w:rPr>
            <w:webHidden/>
          </w:rPr>
          <w:fldChar w:fldCharType="separate"/>
        </w:r>
        <w:r w:rsidR="00261173">
          <w:rPr>
            <w:webHidden/>
          </w:rPr>
          <w:t>4</w:t>
        </w:r>
        <w:r w:rsidR="00261173">
          <w:rPr>
            <w:webHidden/>
          </w:rPr>
          <w:fldChar w:fldCharType="end"/>
        </w:r>
      </w:hyperlink>
    </w:p>
    <w:p w14:paraId="464D7172" w14:textId="03F92CF7" w:rsidR="00261173" w:rsidRDefault="00937F06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01" w:history="1">
        <w:r w:rsidR="00261173" w:rsidRPr="00BB148B">
          <w:rPr>
            <w:rStyle w:val="Hyperlink"/>
          </w:rPr>
          <w:t>2.3</w:t>
        </w:r>
        <w:r w:rsidR="0026117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61173" w:rsidRPr="00BB148B">
          <w:rPr>
            <w:rStyle w:val="Hyperlink"/>
          </w:rPr>
          <w:t>Scope</w:t>
        </w:r>
        <w:r w:rsidR="00261173">
          <w:rPr>
            <w:webHidden/>
          </w:rPr>
          <w:tab/>
        </w:r>
        <w:r w:rsidR="00261173">
          <w:rPr>
            <w:webHidden/>
          </w:rPr>
          <w:fldChar w:fldCharType="begin"/>
        </w:r>
        <w:r w:rsidR="00261173">
          <w:rPr>
            <w:webHidden/>
          </w:rPr>
          <w:instrText xml:space="preserve"> PAGEREF _Toc46477201 \h </w:instrText>
        </w:r>
        <w:r w:rsidR="00261173">
          <w:rPr>
            <w:webHidden/>
          </w:rPr>
        </w:r>
        <w:r w:rsidR="00261173">
          <w:rPr>
            <w:webHidden/>
          </w:rPr>
          <w:fldChar w:fldCharType="separate"/>
        </w:r>
        <w:r w:rsidR="00261173">
          <w:rPr>
            <w:webHidden/>
          </w:rPr>
          <w:t>4</w:t>
        </w:r>
        <w:r w:rsidR="00261173">
          <w:rPr>
            <w:webHidden/>
          </w:rPr>
          <w:fldChar w:fldCharType="end"/>
        </w:r>
      </w:hyperlink>
    </w:p>
    <w:p w14:paraId="2405FD4E" w14:textId="520C75D4" w:rsidR="00261173" w:rsidRDefault="00937F06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02" w:history="1">
        <w:r w:rsidR="00261173" w:rsidRPr="00BB148B">
          <w:rPr>
            <w:rStyle w:val="Hyperlink"/>
          </w:rPr>
          <w:t>2.4</w:t>
        </w:r>
        <w:r w:rsidR="0026117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61173" w:rsidRPr="00BB148B">
          <w:rPr>
            <w:rStyle w:val="Hyperlink"/>
          </w:rPr>
          <w:t>Hardware and Software Requirement</w:t>
        </w:r>
        <w:r w:rsidR="00261173">
          <w:rPr>
            <w:webHidden/>
          </w:rPr>
          <w:tab/>
        </w:r>
        <w:r w:rsidR="00261173">
          <w:rPr>
            <w:webHidden/>
          </w:rPr>
          <w:fldChar w:fldCharType="begin"/>
        </w:r>
        <w:r w:rsidR="00261173">
          <w:rPr>
            <w:webHidden/>
          </w:rPr>
          <w:instrText xml:space="preserve"> PAGEREF _Toc46477202 \h </w:instrText>
        </w:r>
        <w:r w:rsidR="00261173">
          <w:rPr>
            <w:webHidden/>
          </w:rPr>
        </w:r>
        <w:r w:rsidR="00261173">
          <w:rPr>
            <w:webHidden/>
          </w:rPr>
          <w:fldChar w:fldCharType="separate"/>
        </w:r>
        <w:r w:rsidR="00261173">
          <w:rPr>
            <w:webHidden/>
          </w:rPr>
          <w:t>5</w:t>
        </w:r>
        <w:r w:rsidR="00261173">
          <w:rPr>
            <w:webHidden/>
          </w:rPr>
          <w:fldChar w:fldCharType="end"/>
        </w:r>
      </w:hyperlink>
    </w:p>
    <w:p w14:paraId="14D3597A" w14:textId="73474F66" w:rsidR="00261173" w:rsidRDefault="00937F06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03" w:history="1">
        <w:r w:rsidR="00261173" w:rsidRPr="00BB148B">
          <w:rPr>
            <w:rStyle w:val="Hyperlink"/>
          </w:rPr>
          <w:t>2.5</w:t>
        </w:r>
        <w:r w:rsidR="0026117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61173" w:rsidRPr="00BB148B">
          <w:rPr>
            <w:rStyle w:val="Hyperlink"/>
          </w:rPr>
          <w:t>System Architecture Diagram</w:t>
        </w:r>
        <w:r w:rsidR="00261173">
          <w:rPr>
            <w:webHidden/>
          </w:rPr>
          <w:tab/>
        </w:r>
        <w:r w:rsidR="00261173">
          <w:rPr>
            <w:webHidden/>
          </w:rPr>
          <w:fldChar w:fldCharType="begin"/>
        </w:r>
        <w:r w:rsidR="00261173">
          <w:rPr>
            <w:webHidden/>
          </w:rPr>
          <w:instrText xml:space="preserve"> PAGEREF _Toc46477203 \h </w:instrText>
        </w:r>
        <w:r w:rsidR="00261173">
          <w:rPr>
            <w:webHidden/>
          </w:rPr>
        </w:r>
        <w:r w:rsidR="00261173">
          <w:rPr>
            <w:webHidden/>
          </w:rPr>
          <w:fldChar w:fldCharType="separate"/>
        </w:r>
        <w:r w:rsidR="00261173">
          <w:rPr>
            <w:webHidden/>
          </w:rPr>
          <w:t>6</w:t>
        </w:r>
        <w:r w:rsidR="00261173">
          <w:rPr>
            <w:webHidden/>
          </w:rPr>
          <w:fldChar w:fldCharType="end"/>
        </w:r>
      </w:hyperlink>
    </w:p>
    <w:p w14:paraId="0B1C6362" w14:textId="6D9A26C2" w:rsidR="00261173" w:rsidRDefault="00937F06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04" w:history="1">
        <w:r w:rsidR="00261173" w:rsidRPr="00BB148B">
          <w:rPr>
            <w:rStyle w:val="Hyperlink"/>
            <w:noProof/>
          </w:rPr>
          <w:t>3.0</w:t>
        </w:r>
        <w:r w:rsidR="00261173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261173" w:rsidRPr="00BB148B">
          <w:rPr>
            <w:rStyle w:val="Hyperlink"/>
            <w:noProof/>
          </w:rPr>
          <w:t>Functional Requirements and High Level Design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_Toc46477204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6</w:t>
        </w:r>
        <w:r w:rsidR="00261173">
          <w:rPr>
            <w:noProof/>
            <w:webHidden/>
          </w:rPr>
          <w:fldChar w:fldCharType="end"/>
        </w:r>
      </w:hyperlink>
    </w:p>
    <w:p w14:paraId="5B1D53B5" w14:textId="29088CEA" w:rsidR="00261173" w:rsidRDefault="00937F06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05" w:history="1">
        <w:r w:rsidR="00261173" w:rsidRPr="00BB148B">
          <w:rPr>
            <w:rStyle w:val="Hyperlink"/>
          </w:rPr>
          <w:t>3.1</w:t>
        </w:r>
        <w:r w:rsidR="0026117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61173" w:rsidRPr="00BB148B">
          <w:rPr>
            <w:rStyle w:val="Hyperlink"/>
          </w:rPr>
          <w:t>Use Case Diagram</w:t>
        </w:r>
        <w:r w:rsidR="00261173">
          <w:rPr>
            <w:webHidden/>
          </w:rPr>
          <w:tab/>
        </w:r>
        <w:r w:rsidR="00261173">
          <w:rPr>
            <w:webHidden/>
          </w:rPr>
          <w:fldChar w:fldCharType="begin"/>
        </w:r>
        <w:r w:rsidR="00261173">
          <w:rPr>
            <w:webHidden/>
          </w:rPr>
          <w:instrText xml:space="preserve"> PAGEREF _Toc46477205 \h </w:instrText>
        </w:r>
        <w:r w:rsidR="00261173">
          <w:rPr>
            <w:webHidden/>
          </w:rPr>
        </w:r>
        <w:r w:rsidR="00261173">
          <w:rPr>
            <w:webHidden/>
          </w:rPr>
          <w:fldChar w:fldCharType="separate"/>
        </w:r>
        <w:r w:rsidR="00261173">
          <w:rPr>
            <w:webHidden/>
          </w:rPr>
          <w:t>6</w:t>
        </w:r>
        <w:r w:rsidR="00261173">
          <w:rPr>
            <w:webHidden/>
          </w:rPr>
          <w:fldChar w:fldCharType="end"/>
        </w:r>
      </w:hyperlink>
    </w:p>
    <w:p w14:paraId="0F212DEF" w14:textId="1CE5EFE2" w:rsidR="00261173" w:rsidRDefault="00937F06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06" w:history="1">
        <w:r w:rsidR="00261173" w:rsidRPr="00BB148B">
          <w:rPr>
            <w:rStyle w:val="Hyperlink"/>
          </w:rPr>
          <w:t>3.2</w:t>
        </w:r>
        <w:r w:rsidR="00261173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261173" w:rsidRPr="00BB148B">
          <w:rPr>
            <w:rStyle w:val="Hyperlink"/>
          </w:rPr>
          <w:t>Individual Components of the System</w:t>
        </w:r>
        <w:r w:rsidR="00261173">
          <w:rPr>
            <w:webHidden/>
          </w:rPr>
          <w:tab/>
        </w:r>
        <w:r w:rsidR="00261173">
          <w:rPr>
            <w:webHidden/>
          </w:rPr>
          <w:fldChar w:fldCharType="begin"/>
        </w:r>
        <w:r w:rsidR="00261173">
          <w:rPr>
            <w:webHidden/>
          </w:rPr>
          <w:instrText xml:space="preserve"> PAGEREF _Toc46477206 \h </w:instrText>
        </w:r>
        <w:r w:rsidR="00261173">
          <w:rPr>
            <w:webHidden/>
          </w:rPr>
        </w:r>
        <w:r w:rsidR="00261173">
          <w:rPr>
            <w:webHidden/>
          </w:rPr>
          <w:fldChar w:fldCharType="separate"/>
        </w:r>
        <w:r w:rsidR="00261173">
          <w:rPr>
            <w:webHidden/>
          </w:rPr>
          <w:t>6</w:t>
        </w:r>
        <w:r w:rsidR="00261173">
          <w:rPr>
            <w:webHidden/>
          </w:rPr>
          <w:fldChar w:fldCharType="end"/>
        </w:r>
      </w:hyperlink>
    </w:p>
    <w:p w14:paraId="06EBE1E0" w14:textId="6EA1D899" w:rsidR="00261173" w:rsidRDefault="00937F06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07" w:history="1">
        <w:r w:rsidR="00261173" w:rsidRPr="00BB148B">
          <w:rPr>
            <w:rStyle w:val="Hyperlink"/>
            <w:rFonts w:ascii="Calibri" w:hAnsi="Calibri"/>
            <w:b/>
            <w:noProof/>
          </w:rPr>
          <w:t>3.2.1</w:t>
        </w:r>
        <w:r w:rsidR="002611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1173" w:rsidRPr="00BB148B">
          <w:rPr>
            <w:rStyle w:val="Hyperlink"/>
            <w:rFonts w:ascii="Calibri" w:hAnsi="Calibri"/>
            <w:b/>
            <w:noProof/>
          </w:rPr>
          <w:t>Member Microservice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_Toc46477207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6</w:t>
        </w:r>
        <w:r w:rsidR="00261173">
          <w:rPr>
            <w:noProof/>
            <w:webHidden/>
          </w:rPr>
          <w:fldChar w:fldCharType="end"/>
        </w:r>
      </w:hyperlink>
    </w:p>
    <w:p w14:paraId="2244FCC2" w14:textId="204AA16A" w:rsidR="00261173" w:rsidRDefault="00937F06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08" w:history="1">
        <w:r w:rsidR="00261173" w:rsidRPr="00BB148B">
          <w:rPr>
            <w:rStyle w:val="Hyperlink"/>
            <w:rFonts w:ascii="Calibri" w:hAnsi="Calibri"/>
            <w:b/>
            <w:noProof/>
          </w:rPr>
          <w:t>3.2.2</w:t>
        </w:r>
        <w:r w:rsidR="002611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1173" w:rsidRPr="00BB148B">
          <w:rPr>
            <w:rStyle w:val="Hyperlink"/>
            <w:rFonts w:ascii="Calibri" w:hAnsi="Calibri"/>
            <w:b/>
            <w:noProof/>
          </w:rPr>
          <w:t>Claims Microservice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_Toc46477208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8</w:t>
        </w:r>
        <w:r w:rsidR="00261173">
          <w:rPr>
            <w:noProof/>
            <w:webHidden/>
          </w:rPr>
          <w:fldChar w:fldCharType="end"/>
        </w:r>
      </w:hyperlink>
    </w:p>
    <w:p w14:paraId="4BA162A9" w14:textId="29F7995E" w:rsidR="00261173" w:rsidRDefault="00937F06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09" w:history="1">
        <w:r w:rsidR="00261173" w:rsidRPr="00BB148B">
          <w:rPr>
            <w:rStyle w:val="Hyperlink"/>
            <w:rFonts w:ascii="Calibri" w:hAnsi="Calibri"/>
            <w:b/>
            <w:noProof/>
          </w:rPr>
          <w:t>3.2.3</w:t>
        </w:r>
        <w:r w:rsidR="002611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1173" w:rsidRPr="00BB148B">
          <w:rPr>
            <w:rStyle w:val="Hyperlink"/>
            <w:rFonts w:ascii="Calibri" w:hAnsi="Calibri"/>
            <w:b/>
            <w:noProof/>
          </w:rPr>
          <w:t>Policy Microservice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_Toc46477209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9</w:t>
        </w:r>
        <w:r w:rsidR="00261173">
          <w:rPr>
            <w:noProof/>
            <w:webHidden/>
          </w:rPr>
          <w:fldChar w:fldCharType="end"/>
        </w:r>
      </w:hyperlink>
    </w:p>
    <w:p w14:paraId="0952D27A" w14:textId="4BBEFD43" w:rsidR="00261173" w:rsidRDefault="00937F06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10" w:history="1">
        <w:r w:rsidR="00261173" w:rsidRPr="00BB148B">
          <w:rPr>
            <w:rStyle w:val="Hyperlink"/>
            <w:rFonts w:ascii="Calibri" w:hAnsi="Calibri"/>
            <w:b/>
            <w:noProof/>
          </w:rPr>
          <w:t>3.2.4</w:t>
        </w:r>
        <w:r w:rsidR="002611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1173" w:rsidRPr="00BB148B">
          <w:rPr>
            <w:rStyle w:val="Hyperlink"/>
            <w:rFonts w:ascii="Calibri" w:hAnsi="Calibri"/>
            <w:b/>
            <w:noProof/>
          </w:rPr>
          <w:t>Authorization Microservice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_Toc46477210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10</w:t>
        </w:r>
        <w:r w:rsidR="00261173">
          <w:rPr>
            <w:noProof/>
            <w:webHidden/>
          </w:rPr>
          <w:fldChar w:fldCharType="end"/>
        </w:r>
      </w:hyperlink>
    </w:p>
    <w:p w14:paraId="49614712" w14:textId="055C9150" w:rsidR="00261173" w:rsidRDefault="00937F06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11" w:history="1">
        <w:r w:rsidR="00261173" w:rsidRPr="00BB148B">
          <w:rPr>
            <w:rStyle w:val="Hyperlink"/>
            <w:noProof/>
          </w:rPr>
          <w:t>3.2.5</w:t>
        </w:r>
        <w:r w:rsidR="002611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1173" w:rsidRPr="00BB148B">
          <w:rPr>
            <w:rStyle w:val="Hyperlink"/>
            <w:rFonts w:ascii="Calibri" w:hAnsi="Calibri"/>
            <w:b/>
            <w:noProof/>
          </w:rPr>
          <w:t>Swagger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_Toc46477211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10</w:t>
        </w:r>
        <w:r w:rsidR="00261173">
          <w:rPr>
            <w:noProof/>
            <w:webHidden/>
          </w:rPr>
          <w:fldChar w:fldCharType="end"/>
        </w:r>
      </w:hyperlink>
    </w:p>
    <w:p w14:paraId="33F05295" w14:textId="41DD1234" w:rsidR="00261173" w:rsidRDefault="00937F06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12" w:history="1">
        <w:r w:rsidR="00261173" w:rsidRPr="00BB148B">
          <w:rPr>
            <w:rStyle w:val="Hyperlink"/>
            <w:b/>
            <w:noProof/>
          </w:rPr>
          <w:t>3.2.6</w:t>
        </w:r>
        <w:r w:rsidR="002611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1173" w:rsidRPr="00BB148B">
          <w:rPr>
            <w:rStyle w:val="Hyperlink"/>
            <w:rFonts w:ascii="Calibri" w:hAnsi="Calibri"/>
            <w:b/>
            <w:noProof/>
          </w:rPr>
          <w:t>Member Portal (MVC)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_Toc46477212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10</w:t>
        </w:r>
        <w:r w:rsidR="00261173">
          <w:rPr>
            <w:noProof/>
            <w:webHidden/>
          </w:rPr>
          <w:fldChar w:fldCharType="end"/>
        </w:r>
      </w:hyperlink>
    </w:p>
    <w:p w14:paraId="259CFE30" w14:textId="6971075E" w:rsidR="00261173" w:rsidRDefault="00937F06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13" w:history="1">
        <w:r w:rsidR="00261173" w:rsidRPr="00BB148B">
          <w:rPr>
            <w:rStyle w:val="Hyperlink"/>
            <w:noProof/>
          </w:rPr>
          <w:t>4.0</w:t>
        </w:r>
        <w:r w:rsidR="00261173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261173" w:rsidRPr="00BB148B">
          <w:rPr>
            <w:rStyle w:val="Hyperlink"/>
            <w:noProof/>
          </w:rPr>
          <w:t>Cloud Deployment requirements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_Toc46477213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11</w:t>
        </w:r>
        <w:r w:rsidR="00261173">
          <w:rPr>
            <w:noProof/>
            <w:webHidden/>
          </w:rPr>
          <w:fldChar w:fldCharType="end"/>
        </w:r>
      </w:hyperlink>
    </w:p>
    <w:p w14:paraId="12D04C09" w14:textId="3A91CD4A" w:rsidR="00261173" w:rsidRDefault="00937F06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14" w:history="1">
        <w:r w:rsidR="00261173" w:rsidRPr="00BB148B">
          <w:rPr>
            <w:rStyle w:val="Hyperlink"/>
            <w:noProof/>
          </w:rPr>
          <w:t>5.0</w:t>
        </w:r>
        <w:r w:rsidR="00261173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261173" w:rsidRPr="00BB148B">
          <w:rPr>
            <w:rStyle w:val="Hyperlink"/>
            <w:noProof/>
          </w:rPr>
          <w:t>Design Considerations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_Toc46477214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11</w:t>
        </w:r>
        <w:r w:rsidR="00261173">
          <w:rPr>
            <w:noProof/>
            <w:webHidden/>
          </w:rPr>
          <w:fldChar w:fldCharType="end"/>
        </w:r>
      </w:hyperlink>
    </w:p>
    <w:p w14:paraId="5C01AB84" w14:textId="093631DA" w:rsidR="00261173" w:rsidRDefault="00937F06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15" w:history="1">
        <w:r w:rsidR="00261173" w:rsidRPr="00BB148B">
          <w:rPr>
            <w:rStyle w:val="Hyperlink"/>
            <w:noProof/>
          </w:rPr>
          <w:t>6.0</w:t>
        </w:r>
        <w:r w:rsidR="00261173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261173" w:rsidRPr="00BB148B">
          <w:rPr>
            <w:rStyle w:val="Hyperlink"/>
            <w:noProof/>
          </w:rPr>
          <w:t>Reference learning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_Toc46477215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11</w:t>
        </w:r>
        <w:r w:rsidR="00261173">
          <w:rPr>
            <w:noProof/>
            <w:webHidden/>
          </w:rPr>
          <w:fldChar w:fldCharType="end"/>
        </w:r>
      </w:hyperlink>
    </w:p>
    <w:p w14:paraId="471DD446" w14:textId="4948472F" w:rsidR="00261173" w:rsidRDefault="00937F06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16" w:history="1">
        <w:r w:rsidR="00261173" w:rsidRPr="00BB148B">
          <w:rPr>
            <w:rStyle w:val="Hyperlink"/>
            <w:noProof/>
          </w:rPr>
          <w:t>7.0</w:t>
        </w:r>
        <w:r w:rsidR="00261173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261173" w:rsidRPr="00BB148B">
          <w:rPr>
            <w:rStyle w:val="Hyperlink"/>
            <w:noProof/>
          </w:rPr>
          <w:t>Change Log</w:t>
        </w:r>
        <w:r w:rsidR="00261173">
          <w:rPr>
            <w:noProof/>
            <w:webHidden/>
          </w:rPr>
          <w:tab/>
        </w:r>
        <w:r w:rsidR="00261173">
          <w:rPr>
            <w:noProof/>
            <w:webHidden/>
          </w:rPr>
          <w:fldChar w:fldCharType="begin"/>
        </w:r>
        <w:r w:rsidR="00261173">
          <w:rPr>
            <w:noProof/>
            <w:webHidden/>
          </w:rPr>
          <w:instrText xml:space="preserve"> PAGEREF _Toc46477216 \h </w:instrText>
        </w:r>
        <w:r w:rsidR="00261173">
          <w:rPr>
            <w:noProof/>
            <w:webHidden/>
          </w:rPr>
        </w:r>
        <w:r w:rsidR="00261173">
          <w:rPr>
            <w:noProof/>
            <w:webHidden/>
          </w:rPr>
          <w:fldChar w:fldCharType="separate"/>
        </w:r>
        <w:r w:rsidR="00261173">
          <w:rPr>
            <w:noProof/>
            <w:webHidden/>
          </w:rPr>
          <w:t>12</w:t>
        </w:r>
        <w:r w:rsidR="00261173">
          <w:rPr>
            <w:noProof/>
            <w:webHidden/>
          </w:rPr>
          <w:fldChar w:fldCharType="end"/>
        </w:r>
      </w:hyperlink>
    </w:p>
    <w:p w14:paraId="0FB78278" w14:textId="5C6DE80E" w:rsidR="001F3992" w:rsidRDefault="001F3992" w:rsidP="009F238B">
      <w:r>
        <w:fldChar w:fldCharType="end"/>
      </w:r>
    </w:p>
    <w:p w14:paraId="2AA3538C" w14:textId="30C9031F" w:rsidR="009F238B" w:rsidRDefault="009F238B" w:rsidP="009F238B"/>
    <w:p w14:paraId="2A899281" w14:textId="7AC63B52" w:rsidR="009F238B" w:rsidRDefault="009F238B" w:rsidP="009F238B"/>
    <w:p w14:paraId="21DEBE8A" w14:textId="79407072" w:rsidR="009F238B" w:rsidRDefault="009F238B" w:rsidP="009F238B"/>
    <w:p w14:paraId="3826CE16" w14:textId="43BCE175" w:rsidR="009F238B" w:rsidRDefault="009F238B" w:rsidP="009F238B"/>
    <w:p w14:paraId="40221993" w14:textId="773BEE98" w:rsidR="009F238B" w:rsidRDefault="009F238B" w:rsidP="009F238B"/>
    <w:p w14:paraId="513D4763" w14:textId="36E878B5" w:rsidR="009F238B" w:rsidRDefault="009F238B" w:rsidP="009F238B"/>
    <w:p w14:paraId="0F6B8622" w14:textId="2B0579AE" w:rsidR="009F238B" w:rsidRDefault="009F238B" w:rsidP="009F238B"/>
    <w:p w14:paraId="0C19CBF3" w14:textId="54B1E48B" w:rsidR="009F238B" w:rsidRDefault="009F238B" w:rsidP="009F238B"/>
    <w:p w14:paraId="47999C56" w14:textId="6B0F6209" w:rsidR="009F238B" w:rsidRDefault="009F238B" w:rsidP="009F238B"/>
    <w:p w14:paraId="4830E875" w14:textId="1752ADA5" w:rsidR="009F238B" w:rsidRDefault="009F238B" w:rsidP="009F238B"/>
    <w:p w14:paraId="59DC3DF3" w14:textId="71417727" w:rsidR="009F238B" w:rsidRDefault="009F238B" w:rsidP="009F238B"/>
    <w:p w14:paraId="7785183D" w14:textId="47FFCCC7" w:rsidR="009F238B" w:rsidRDefault="009F238B" w:rsidP="009F238B"/>
    <w:p w14:paraId="32941108" w14:textId="77777777" w:rsidR="009F238B" w:rsidRDefault="009F238B" w:rsidP="009F238B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id="4" w:name="_Toc506295497"/>
      <w:bookmarkStart w:id="5" w:name="_Toc46477197"/>
      <w:r>
        <w:rPr>
          <w:rFonts w:ascii="Calibri" w:hAnsi="Calibri" w:cs="Calibri"/>
        </w:rPr>
        <w:lastRenderedPageBreak/>
        <w:t>Important Instructions</w:t>
      </w:r>
      <w:bookmarkEnd w:id="4"/>
      <w:bookmarkEnd w:id="5"/>
    </w:p>
    <w:p w14:paraId="755E3B64" w14:textId="78B69768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Associate must </w:t>
      </w:r>
      <w:r>
        <w:rPr>
          <w:rFonts w:ascii="Calibri" w:hAnsi="Calibri" w:cs="Calibri"/>
          <w:sz w:val="22"/>
          <w:szCs w:val="24"/>
        </w:rPr>
        <w:t xml:space="preserve">adhere to the Design Considerations specific to each </w:t>
      </w:r>
      <w:proofErr w:type="spellStart"/>
      <w:r>
        <w:rPr>
          <w:rFonts w:ascii="Calibri" w:hAnsi="Calibri" w:cs="Calibri"/>
          <w:sz w:val="22"/>
          <w:szCs w:val="24"/>
        </w:rPr>
        <w:t>Technolgy</w:t>
      </w:r>
      <w:proofErr w:type="spellEnd"/>
      <w:r>
        <w:rPr>
          <w:rFonts w:ascii="Calibri" w:hAnsi="Calibri" w:cs="Calibri"/>
          <w:sz w:val="22"/>
          <w:szCs w:val="24"/>
        </w:rPr>
        <w:t xml:space="preserve"> Track</w:t>
      </w:r>
    </w:p>
    <w:p w14:paraId="3B196337" w14:textId="77777777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</w:p>
    <w:p w14:paraId="5800006F" w14:textId="144E461B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</w:p>
    <w:p w14:paraId="131D78CB" w14:textId="7F1FD226" w:rsidR="009F238B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Unit </w:t>
      </w:r>
      <w:proofErr w:type="gramStart"/>
      <w:r w:rsidRPr="00AD0D66">
        <w:rPr>
          <w:rFonts w:ascii="Calibri" w:hAnsi="Calibri" w:cs="Calibri"/>
          <w:sz w:val="22"/>
          <w:szCs w:val="24"/>
        </w:rPr>
        <w:t>Testing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is Mandatory, and we expect a code coverage of 100%</w:t>
      </w:r>
      <w:r>
        <w:rPr>
          <w:rFonts w:ascii="Calibri" w:hAnsi="Calibri" w:cs="Calibri"/>
          <w:sz w:val="22"/>
          <w:szCs w:val="24"/>
        </w:rPr>
        <w:t xml:space="preserve">. Use </w:t>
      </w:r>
      <w:r w:rsidR="00093D87">
        <w:rPr>
          <w:rFonts w:ascii="Calibri" w:hAnsi="Calibri" w:cs="Calibri"/>
          <w:sz w:val="22"/>
          <w:szCs w:val="24"/>
        </w:rPr>
        <w:t>Mocking Frameworks</w:t>
      </w:r>
      <w:r>
        <w:rPr>
          <w:rFonts w:ascii="Calibri" w:hAnsi="Calibri" w:cs="Calibri"/>
          <w:sz w:val="22"/>
          <w:szCs w:val="24"/>
        </w:rPr>
        <w:t xml:space="preserve"> wherever applicable.</w:t>
      </w:r>
    </w:p>
    <w:p w14:paraId="41AE999C" w14:textId="76E8A875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 xml:space="preserve">s, Client Application, DB Scripts, have to be packaged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</w:p>
    <w:p w14:paraId="78F55F4B" w14:textId="77777777" w:rsidR="009F238B" w:rsidRPr="00AD0D66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If backend has to be set up manually, appropriate DB scripts have to be provided along with the solution ZIP file</w:t>
      </w:r>
    </w:p>
    <w:p w14:paraId="7855B761" w14:textId="55404B30" w:rsidR="009F238B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>execute the submitted solution</w:t>
      </w:r>
      <w:r w:rsidR="008618AF">
        <w:rPr>
          <w:rFonts w:ascii="Calibri" w:hAnsi="Calibri" w:cs="Calibri"/>
          <w:sz w:val="22"/>
          <w:szCs w:val="24"/>
        </w:rPr>
        <w:t xml:space="preserve">, the Launch URLs of the </w:t>
      </w:r>
      <w:r w:rsidR="00233360">
        <w:rPr>
          <w:rFonts w:ascii="Calibri" w:hAnsi="Calibri" w:cs="Calibri"/>
          <w:sz w:val="22"/>
          <w:szCs w:val="24"/>
        </w:rPr>
        <w:t>Microservice</w:t>
      </w:r>
      <w:r w:rsidR="008618AF">
        <w:rPr>
          <w:rFonts w:ascii="Calibri" w:hAnsi="Calibri" w:cs="Calibri"/>
          <w:sz w:val="22"/>
          <w:szCs w:val="24"/>
        </w:rPr>
        <w:t>s in cloud must be specified.</w:t>
      </w:r>
    </w:p>
    <w:p w14:paraId="0B68FD40" w14:textId="77777777" w:rsidR="009F238B" w:rsidRPr="00AD0D66" w:rsidRDefault="009F238B" w:rsidP="005B222C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14:paraId="55C84136" w14:textId="20A2AA12" w:rsidR="009F238B" w:rsidRDefault="009F238B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</w:t>
      </w:r>
    </w:p>
    <w:p w14:paraId="1B6345D7" w14:textId="5D7E0D1C" w:rsidR="005B222C" w:rsidRDefault="005B222C" w:rsidP="005B222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You are supposed to use an In-memory database</w:t>
      </w:r>
      <w:r w:rsidR="00093D87">
        <w:rPr>
          <w:rFonts w:ascii="Calibri" w:hAnsi="Calibri" w:cs="Calibri"/>
          <w:sz w:val="22"/>
          <w:szCs w:val="24"/>
        </w:rPr>
        <w:t xml:space="preserve"> or sessions as specified</w:t>
      </w:r>
      <w:r>
        <w:rPr>
          <w:rFonts w:ascii="Calibri" w:hAnsi="Calibri" w:cs="Calibri"/>
          <w:sz w:val="22"/>
          <w:szCs w:val="24"/>
        </w:rPr>
        <w:t xml:space="preserve">, for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>s that will be deployed in cloud.</w:t>
      </w:r>
      <w:r w:rsidR="008618AF">
        <w:rPr>
          <w:rFonts w:ascii="Calibri" w:hAnsi="Calibri" w:cs="Calibri"/>
          <w:sz w:val="22"/>
          <w:szCs w:val="24"/>
        </w:rPr>
        <w:t xml:space="preserve"> No Physical database is suggested.</w:t>
      </w:r>
    </w:p>
    <w:p w14:paraId="6FBDC4BA" w14:textId="77777777" w:rsidR="008618AF" w:rsidRDefault="008618AF" w:rsidP="008618AF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14:paraId="302B915F" w14:textId="1274ACE0" w:rsidR="009F238B" w:rsidRDefault="009F238B" w:rsidP="009F238B"/>
    <w:p w14:paraId="2118CC2B" w14:textId="4F5D4957" w:rsidR="009F238B" w:rsidRDefault="009F238B" w:rsidP="009F238B"/>
    <w:p w14:paraId="48D35F87" w14:textId="70049E79" w:rsidR="009F238B" w:rsidRDefault="009F238B" w:rsidP="009F238B"/>
    <w:p w14:paraId="7C407F64" w14:textId="51640DD9" w:rsidR="009F238B" w:rsidRDefault="009F238B" w:rsidP="009F238B"/>
    <w:p w14:paraId="067414AE" w14:textId="2E49F855" w:rsidR="009F238B" w:rsidRDefault="009F238B" w:rsidP="009F238B"/>
    <w:p w14:paraId="66C8934B" w14:textId="37C789DA" w:rsidR="009F238B" w:rsidRDefault="009F238B" w:rsidP="009F238B"/>
    <w:p w14:paraId="7D002F5B" w14:textId="0B25BAFC" w:rsidR="009F238B" w:rsidRDefault="009F238B" w:rsidP="009F238B"/>
    <w:p w14:paraId="41831204" w14:textId="5C56ED55" w:rsidR="009F238B" w:rsidRDefault="009F238B" w:rsidP="009F238B"/>
    <w:p w14:paraId="0DDBB378" w14:textId="4080B10D" w:rsidR="009F238B" w:rsidRDefault="009F238B" w:rsidP="009F238B"/>
    <w:p w14:paraId="24150AE1" w14:textId="564F1455" w:rsidR="009F238B" w:rsidRDefault="009F238B" w:rsidP="009F238B"/>
    <w:p w14:paraId="32CBDC5E" w14:textId="51D1D3AB" w:rsidR="009F238B" w:rsidRDefault="009F238B" w:rsidP="009F238B"/>
    <w:p w14:paraId="79B238EF" w14:textId="453F25A8" w:rsidR="009F238B" w:rsidRDefault="009F238B" w:rsidP="009F238B"/>
    <w:p w14:paraId="22946930" w14:textId="77777777" w:rsidR="009F238B" w:rsidRPr="009F238B" w:rsidRDefault="009F238B" w:rsidP="009F238B"/>
    <w:p w14:paraId="3E7A9F1C" w14:textId="77777777" w:rsidR="005670B6" w:rsidRDefault="00D427FE" w:rsidP="00A35C07">
      <w:pPr>
        <w:pStyle w:val="Heading1"/>
        <w:tabs>
          <w:tab w:val="left" w:pos="1080"/>
        </w:tabs>
        <w:ind w:left="360"/>
      </w:pPr>
      <w:bookmarkStart w:id="6" w:name="_Toc246846469"/>
      <w:r>
        <w:br w:type="page"/>
      </w:r>
      <w:bookmarkStart w:id="7" w:name="_Toc46477198"/>
      <w:r w:rsidR="2F9456F4">
        <w:lastRenderedPageBreak/>
        <w:t>Introduction</w:t>
      </w:r>
      <w:bookmarkEnd w:id="6"/>
      <w:bookmarkEnd w:id="7"/>
    </w:p>
    <w:p w14:paraId="5CFD1200" w14:textId="77777777" w:rsidR="005670B6" w:rsidRDefault="2F9456F4" w:rsidP="00BB13F8">
      <w:pPr>
        <w:pStyle w:val="Heading2"/>
      </w:pPr>
      <w:bookmarkStart w:id="8" w:name="_Toc246846470"/>
      <w:bookmarkStart w:id="9" w:name="_Toc46477199"/>
      <w:r>
        <w:t>Purpose of this document</w:t>
      </w:r>
      <w:bookmarkEnd w:id="8"/>
      <w:bookmarkEnd w:id="9"/>
    </w:p>
    <w:p w14:paraId="68D60F6C" w14:textId="1655F1EC" w:rsidR="00D978BA" w:rsidRPr="00D978BA" w:rsidRDefault="00D978BA" w:rsidP="00D978BA">
      <w:pPr>
        <w:pStyle w:val="Bodytext"/>
        <w:spacing w:line="240" w:lineRule="auto"/>
        <w:jc w:val="left"/>
      </w:pPr>
      <w:bookmarkStart w:id="10" w:name="_Toc246846471"/>
      <w:bookmarkStart w:id="11" w:name="_Toc527193509"/>
      <w:r w:rsidRPr="00D978BA">
        <w:t>The purpose of the software requirement document is to systematically capture requirements for the project and the system “</w:t>
      </w:r>
      <w:r>
        <w:t>Claims</w:t>
      </w:r>
      <w:r w:rsidRPr="00D978BA">
        <w:t xml:space="preserve"> Manag</w:t>
      </w:r>
      <w:r w:rsidR="00BB7418">
        <w:t>ement System” that has</w:t>
      </w:r>
      <w:r w:rsidRPr="00D978BA">
        <w:t xml:space="preserve"> to be developed. Both functional and non-functional requirements are captured in this document. It also serves as the input for the project scoping. </w:t>
      </w:r>
    </w:p>
    <w:p w14:paraId="31747990" w14:textId="77777777" w:rsidR="00977403" w:rsidRDefault="00D978BA" w:rsidP="00977403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  <w:r w:rsidR="005B0EBA">
        <w:t xml:space="preserve"> </w:t>
      </w:r>
    </w:p>
    <w:p w14:paraId="771A9998" w14:textId="45463538" w:rsidR="00D978BA" w:rsidRPr="00D978BA" w:rsidRDefault="005B0EBA" w:rsidP="00977403">
      <w:pPr>
        <w:pStyle w:val="Bodytext"/>
        <w:spacing w:line="240" w:lineRule="auto"/>
        <w:jc w:val="left"/>
      </w:pPr>
      <w:r>
        <w:t xml:space="preserve">High Level Design considerations are also </w:t>
      </w:r>
      <w:proofErr w:type="spellStart"/>
      <w:r>
        <w:t>specificed</w:t>
      </w:r>
      <w:proofErr w:type="spellEnd"/>
      <w:r>
        <w:t xml:space="preserve"> wherever applicable, however the detailed design considerations have to be strictly adhered to during implementation.</w:t>
      </w:r>
    </w:p>
    <w:p w14:paraId="0BC9FAE4" w14:textId="77777777" w:rsidR="005670B6" w:rsidRDefault="2F9456F4" w:rsidP="00BB13F8">
      <w:pPr>
        <w:pStyle w:val="Heading2"/>
      </w:pPr>
      <w:bookmarkStart w:id="12" w:name="_Toc46477200"/>
      <w:r>
        <w:t>Project Overview</w:t>
      </w:r>
      <w:bookmarkEnd w:id="10"/>
      <w:bookmarkEnd w:id="12"/>
    </w:p>
    <w:p w14:paraId="5FB97E85" w14:textId="2393F78C" w:rsidR="00FB2C88" w:rsidRDefault="00BB7418" w:rsidP="00BB13F8">
      <w:pPr>
        <w:pStyle w:val="Bodytext"/>
      </w:pPr>
      <w:r>
        <w:t xml:space="preserve">A leading HealthCare Management Organization wants to strengthen its Middleware by exposing the core logic related to Claims Management as </w:t>
      </w:r>
      <w:r w:rsidR="003C48F6">
        <w:t>Micro</w:t>
      </w:r>
      <w:r w:rsidR="00233360">
        <w:t>service</w:t>
      </w:r>
      <w:r>
        <w:t xml:space="preserve">s. This middle ware </w:t>
      </w:r>
      <w:r w:rsidR="00233360">
        <w:t>Microservice</w:t>
      </w:r>
      <w:r>
        <w:t>s will be hosted on Cloud so that all the up/downstream applications can get an access to this for performing business transactions.</w:t>
      </w:r>
    </w:p>
    <w:p w14:paraId="020A48B8" w14:textId="6F0D533E" w:rsidR="00BB7418" w:rsidRDefault="00BB7418" w:rsidP="009C5359">
      <w:pPr>
        <w:pStyle w:val="Bodytext"/>
      </w:pPr>
      <w:r>
        <w:t xml:space="preserve">There will also be a Member Portal to be developed part of this scope that consumes these </w:t>
      </w:r>
      <w:r w:rsidR="003C48F6">
        <w:t>Micro</w:t>
      </w:r>
      <w:r w:rsidR="00233360">
        <w:t>service</w:t>
      </w:r>
      <w:r>
        <w:t>s and responses back to members who are in need of Claim related information.</w:t>
      </w:r>
    </w:p>
    <w:p w14:paraId="56DABE0D" w14:textId="77777777" w:rsidR="005670B6" w:rsidRDefault="2F9456F4" w:rsidP="00BB13F8">
      <w:pPr>
        <w:pStyle w:val="Heading2"/>
      </w:pPr>
      <w:bookmarkStart w:id="13" w:name="_Toc246846472"/>
      <w:bookmarkStart w:id="14" w:name="_Toc46477201"/>
      <w:r>
        <w:t>Scope</w:t>
      </w:r>
      <w:bookmarkEnd w:id="13"/>
      <w:bookmarkEnd w:id="14"/>
    </w:p>
    <w:p w14:paraId="4C81CAB6" w14:textId="32D0D467" w:rsidR="00C01D89" w:rsidRDefault="009C5359" w:rsidP="008D5A9E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55"/>
        <w:gridCol w:w="1440"/>
        <w:gridCol w:w="5670"/>
      </w:tblGrid>
      <w:tr w:rsidR="009C5359" w14:paraId="6988C887" w14:textId="77777777" w:rsidTr="00354DB2">
        <w:tc>
          <w:tcPr>
            <w:tcW w:w="1255" w:type="dxa"/>
            <w:shd w:val="clear" w:color="auto" w:fill="2F5496" w:themeFill="accent5" w:themeFillShade="BF"/>
          </w:tcPr>
          <w:p w14:paraId="033E0347" w14:textId="57BA0A5E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440" w:type="dxa"/>
            <w:shd w:val="clear" w:color="auto" w:fill="2F5496" w:themeFill="accent5" w:themeFillShade="BF"/>
          </w:tcPr>
          <w:p w14:paraId="7D105CCF" w14:textId="24F20DD3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670" w:type="dxa"/>
            <w:shd w:val="clear" w:color="auto" w:fill="2F5496" w:themeFill="accent5" w:themeFillShade="BF"/>
          </w:tcPr>
          <w:p w14:paraId="77C55CDF" w14:textId="33669A6F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14:paraId="722A8F8D" w14:textId="77777777" w:rsidTr="00354DB2">
        <w:tc>
          <w:tcPr>
            <w:tcW w:w="1255" w:type="dxa"/>
          </w:tcPr>
          <w:p w14:paraId="3F81C413" w14:textId="0A66A961" w:rsidR="009C5359" w:rsidRDefault="009C5359" w:rsidP="008D5A9E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440" w:type="dxa"/>
          </w:tcPr>
          <w:p w14:paraId="704BEF5B" w14:textId="49BA6ADF" w:rsidR="009C5359" w:rsidRDefault="009C5359" w:rsidP="008D5A9E">
            <w:pPr>
              <w:pStyle w:val="Bodytext"/>
              <w:ind w:left="0"/>
            </w:pPr>
            <w:r>
              <w:t>Claims Module</w:t>
            </w:r>
          </w:p>
        </w:tc>
        <w:tc>
          <w:tcPr>
            <w:tcW w:w="5670" w:type="dxa"/>
          </w:tcPr>
          <w:p w14:paraId="1A35048F" w14:textId="353D06DB" w:rsidR="009C5359" w:rsidRDefault="009C5359" w:rsidP="008D5A9E">
            <w:pPr>
              <w:pStyle w:val="Bodytext"/>
              <w:ind w:left="0"/>
            </w:pPr>
            <w:r>
              <w:t xml:space="preserve">Claims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>
              <w:t xml:space="preserve"> that performs following operations:</w:t>
            </w:r>
          </w:p>
          <w:p w14:paraId="5AC7D036" w14:textId="7196781D" w:rsidR="009C5359" w:rsidRDefault="00507449" w:rsidP="009C5359">
            <w:pPr>
              <w:pStyle w:val="Bodytext"/>
              <w:numPr>
                <w:ilvl w:val="0"/>
                <w:numId w:val="22"/>
              </w:numPr>
            </w:pPr>
            <w:r>
              <w:t>Get</w:t>
            </w:r>
            <w:r w:rsidR="009C5359">
              <w:t xml:space="preserve"> Claim Status</w:t>
            </w:r>
          </w:p>
          <w:p w14:paraId="2C2A69D3" w14:textId="0862F983" w:rsidR="0040332A" w:rsidRDefault="0040332A" w:rsidP="00694F8F">
            <w:pPr>
              <w:pStyle w:val="Bodytext"/>
              <w:numPr>
                <w:ilvl w:val="0"/>
                <w:numId w:val="22"/>
              </w:numPr>
            </w:pPr>
            <w:r>
              <w:t xml:space="preserve">Validate </w:t>
            </w:r>
            <w:r w:rsidR="00792945">
              <w:t xml:space="preserve">Eligibility of Claim </w:t>
            </w:r>
            <w:r>
              <w:t xml:space="preserve">and </w:t>
            </w:r>
            <w:r w:rsidR="00D9357E">
              <w:t>Action Settlement</w:t>
            </w:r>
          </w:p>
        </w:tc>
      </w:tr>
      <w:tr w:rsidR="009C5359" w14:paraId="686019EE" w14:textId="77777777" w:rsidTr="00354DB2">
        <w:tc>
          <w:tcPr>
            <w:tcW w:w="1255" w:type="dxa"/>
          </w:tcPr>
          <w:p w14:paraId="65D2147F" w14:textId="768DE9D0" w:rsidR="009C5359" w:rsidRDefault="009C5359" w:rsidP="008D5A9E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440" w:type="dxa"/>
          </w:tcPr>
          <w:p w14:paraId="47694B24" w14:textId="40104E37" w:rsidR="009C5359" w:rsidRDefault="009C5359" w:rsidP="008D5A9E">
            <w:pPr>
              <w:pStyle w:val="Bodytext"/>
              <w:ind w:left="0"/>
            </w:pPr>
            <w:r>
              <w:t>Member Module</w:t>
            </w:r>
          </w:p>
        </w:tc>
        <w:tc>
          <w:tcPr>
            <w:tcW w:w="5670" w:type="dxa"/>
          </w:tcPr>
          <w:p w14:paraId="3423FDA1" w14:textId="122E609D" w:rsidR="009C5359" w:rsidRDefault="009C5359" w:rsidP="008D5A9E">
            <w:pPr>
              <w:pStyle w:val="Bodytext"/>
              <w:ind w:left="0"/>
            </w:pPr>
            <w:r>
              <w:t xml:space="preserve">Member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>
              <w:t xml:space="preserve"> that performs the following operations:</w:t>
            </w:r>
          </w:p>
          <w:p w14:paraId="06C7B751" w14:textId="04AA124F" w:rsidR="009D2F40" w:rsidRDefault="00833E82" w:rsidP="00354DB2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 xml:space="preserve">View </w:t>
            </w:r>
            <w:r w:rsidR="005A034F">
              <w:t>Bills</w:t>
            </w:r>
          </w:p>
          <w:p w14:paraId="6961E396" w14:textId="396585B8" w:rsidR="0040332A" w:rsidRDefault="0040332A" w:rsidP="00354DB2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>Submit Claim</w:t>
            </w:r>
          </w:p>
          <w:p w14:paraId="2D747959" w14:textId="42E1A7E5" w:rsidR="009C5359" w:rsidRDefault="0040332A" w:rsidP="00FE44FC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>View Claim Status</w:t>
            </w:r>
          </w:p>
        </w:tc>
      </w:tr>
      <w:tr w:rsidR="009C5359" w14:paraId="7F092A44" w14:textId="77777777" w:rsidTr="00354DB2">
        <w:tc>
          <w:tcPr>
            <w:tcW w:w="1255" w:type="dxa"/>
          </w:tcPr>
          <w:p w14:paraId="49CFAE0E" w14:textId="1E6A0321" w:rsidR="009C5359" w:rsidRDefault="009C5359" w:rsidP="008D5A9E">
            <w:pPr>
              <w:pStyle w:val="Bodytext"/>
              <w:ind w:left="0"/>
            </w:pPr>
            <w:r>
              <w:t>REQ_03</w:t>
            </w:r>
          </w:p>
        </w:tc>
        <w:tc>
          <w:tcPr>
            <w:tcW w:w="1440" w:type="dxa"/>
          </w:tcPr>
          <w:p w14:paraId="3F552CD2" w14:textId="53EED5EC" w:rsidR="009C5359" w:rsidRDefault="009C5359" w:rsidP="008D5A9E">
            <w:pPr>
              <w:pStyle w:val="Bodytext"/>
              <w:ind w:left="0"/>
            </w:pPr>
            <w:r>
              <w:t>Policy Module</w:t>
            </w:r>
          </w:p>
        </w:tc>
        <w:tc>
          <w:tcPr>
            <w:tcW w:w="5670" w:type="dxa"/>
          </w:tcPr>
          <w:p w14:paraId="571BE359" w14:textId="7E98C972" w:rsidR="009C5359" w:rsidRDefault="009C5359" w:rsidP="008D5A9E">
            <w:pPr>
              <w:pStyle w:val="Bodytext"/>
              <w:ind w:left="0"/>
            </w:pPr>
            <w:r>
              <w:t xml:space="preserve">Policy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>
              <w:t xml:space="preserve"> that performs the following operations:</w:t>
            </w:r>
          </w:p>
          <w:p w14:paraId="67FBC925" w14:textId="77777777" w:rsidR="009C5359" w:rsidRDefault="003F1C58" w:rsidP="004A73D3">
            <w:pPr>
              <w:pStyle w:val="Bodytext"/>
              <w:numPr>
                <w:ilvl w:val="0"/>
                <w:numId w:val="22"/>
              </w:numPr>
            </w:pPr>
            <w:r>
              <w:lastRenderedPageBreak/>
              <w:t>Get Chain of Permissible Providers (Hospitals)</w:t>
            </w:r>
          </w:p>
          <w:p w14:paraId="3FE6DFBD" w14:textId="77777777" w:rsidR="003F1C58" w:rsidRDefault="003F1C58" w:rsidP="004A73D3">
            <w:pPr>
              <w:pStyle w:val="Bodytext"/>
              <w:numPr>
                <w:ilvl w:val="0"/>
                <w:numId w:val="22"/>
              </w:numPr>
            </w:pPr>
            <w:r>
              <w:t>Get Benefits permissible under a policy</w:t>
            </w:r>
          </w:p>
          <w:p w14:paraId="41A5570B" w14:textId="4E02E01A" w:rsidR="003F1C58" w:rsidRDefault="003F1C58" w:rsidP="004A73D3">
            <w:pPr>
              <w:pStyle w:val="Bodytext"/>
              <w:numPr>
                <w:ilvl w:val="0"/>
                <w:numId w:val="22"/>
              </w:numPr>
            </w:pPr>
            <w:r>
              <w:t>Get Acceptable Claim Amount per benefit, per policy</w:t>
            </w:r>
          </w:p>
        </w:tc>
      </w:tr>
      <w:tr w:rsidR="009C5359" w14:paraId="1F53BCB2" w14:textId="77777777" w:rsidTr="00354DB2">
        <w:tc>
          <w:tcPr>
            <w:tcW w:w="1255" w:type="dxa"/>
          </w:tcPr>
          <w:p w14:paraId="43551B01" w14:textId="3E500F0E" w:rsidR="009C5359" w:rsidRDefault="009C5359" w:rsidP="008D5A9E">
            <w:pPr>
              <w:pStyle w:val="Bodytext"/>
              <w:ind w:left="0"/>
            </w:pPr>
            <w:r>
              <w:lastRenderedPageBreak/>
              <w:t>REQ_04</w:t>
            </w:r>
          </w:p>
        </w:tc>
        <w:tc>
          <w:tcPr>
            <w:tcW w:w="1440" w:type="dxa"/>
          </w:tcPr>
          <w:p w14:paraId="32F9BC06" w14:textId="0FA75149" w:rsidR="009C5359" w:rsidRDefault="009C5359" w:rsidP="008D5A9E">
            <w:pPr>
              <w:pStyle w:val="Bodytext"/>
              <w:ind w:left="0"/>
            </w:pPr>
            <w:r>
              <w:t>Member Portal</w:t>
            </w:r>
          </w:p>
        </w:tc>
        <w:tc>
          <w:tcPr>
            <w:tcW w:w="5670" w:type="dxa"/>
          </w:tcPr>
          <w:p w14:paraId="0EE1F4B8" w14:textId="77777777" w:rsidR="009C5359" w:rsidRDefault="009C5359" w:rsidP="008D5A9E">
            <w:pPr>
              <w:pStyle w:val="Bodytext"/>
              <w:ind w:left="0"/>
            </w:pPr>
            <w:r>
              <w:t>An Web Portal that allows a member to Login and allows to do following operations:</w:t>
            </w:r>
          </w:p>
          <w:p w14:paraId="4ED7ACFB" w14:textId="05CDD379" w:rsidR="009C5359" w:rsidRDefault="009C5359" w:rsidP="009C5359">
            <w:pPr>
              <w:pStyle w:val="Bodytext"/>
              <w:numPr>
                <w:ilvl w:val="0"/>
                <w:numId w:val="22"/>
              </w:numPr>
            </w:pPr>
            <w:r>
              <w:t>Login</w:t>
            </w:r>
          </w:p>
          <w:p w14:paraId="44368D37" w14:textId="26B2FC47" w:rsidR="00547613" w:rsidRDefault="00547613" w:rsidP="009C5359">
            <w:pPr>
              <w:pStyle w:val="Bodytext"/>
              <w:numPr>
                <w:ilvl w:val="0"/>
                <w:numId w:val="22"/>
              </w:numPr>
            </w:pPr>
            <w:r>
              <w:t>View Current Bill Status</w:t>
            </w:r>
            <w:r w:rsidR="000F2E59">
              <w:t>, Next Due</w:t>
            </w:r>
          </w:p>
          <w:p w14:paraId="4637134D" w14:textId="77777777" w:rsidR="009C5359" w:rsidRDefault="009C5359" w:rsidP="009C5359">
            <w:pPr>
              <w:pStyle w:val="Bodytext"/>
              <w:numPr>
                <w:ilvl w:val="0"/>
                <w:numId w:val="22"/>
              </w:numPr>
            </w:pPr>
            <w:r>
              <w:t>Verify Claim Status</w:t>
            </w:r>
          </w:p>
          <w:p w14:paraId="31AEF0AC" w14:textId="64CEE251" w:rsidR="009C5359" w:rsidRDefault="009C5359" w:rsidP="009C5359">
            <w:pPr>
              <w:pStyle w:val="Bodytext"/>
              <w:numPr>
                <w:ilvl w:val="0"/>
                <w:numId w:val="22"/>
              </w:numPr>
            </w:pPr>
            <w:r>
              <w:t>Submit a Claim</w:t>
            </w:r>
          </w:p>
        </w:tc>
      </w:tr>
    </w:tbl>
    <w:p w14:paraId="10714E29" w14:textId="77777777" w:rsidR="009C5359" w:rsidRDefault="009C5359" w:rsidP="008D5A9E">
      <w:pPr>
        <w:pStyle w:val="Bodytext"/>
      </w:pPr>
    </w:p>
    <w:p w14:paraId="1B23388C" w14:textId="77777777" w:rsidR="005670B6" w:rsidRDefault="2F9456F4" w:rsidP="00DC7AAF">
      <w:pPr>
        <w:pStyle w:val="Heading2"/>
      </w:pPr>
      <w:bookmarkStart w:id="15" w:name="_Toc46477202"/>
      <w:bookmarkEnd w:id="11"/>
      <w:r>
        <w:t>Hardware and Software Requirement</w:t>
      </w:r>
      <w:bookmarkEnd w:id="15"/>
    </w:p>
    <w:p w14:paraId="04569592" w14:textId="77777777" w:rsidR="00C01D89" w:rsidRDefault="00C01D89" w:rsidP="00380718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14:paraId="32387C1E" w14:textId="563C8F9B" w:rsidR="00C01D89" w:rsidRDefault="763C4664" w:rsidP="00380718">
      <w:pPr>
        <w:pStyle w:val="Bodytext"/>
        <w:numPr>
          <w:ilvl w:val="1"/>
          <w:numId w:val="15"/>
        </w:numPr>
      </w:pPr>
      <w:r>
        <w:t>Developer Desktop PC with 8GB RAM</w:t>
      </w:r>
    </w:p>
    <w:p w14:paraId="5B583F74" w14:textId="6D243453" w:rsidR="00C01D89" w:rsidRDefault="00C01D89" w:rsidP="00380718">
      <w:pPr>
        <w:pStyle w:val="Bodytext"/>
        <w:numPr>
          <w:ilvl w:val="0"/>
          <w:numId w:val="15"/>
        </w:numPr>
      </w:pPr>
      <w:r>
        <w:t>Software Requirement</w:t>
      </w:r>
      <w:r w:rsidR="00093D87">
        <w:t xml:space="preserve"> (Java)</w:t>
      </w:r>
    </w:p>
    <w:p w14:paraId="0491E4A2" w14:textId="44334997" w:rsidR="00C01D89" w:rsidRDefault="000014AB" w:rsidP="00380718">
      <w:pPr>
        <w:pStyle w:val="Bodytext"/>
        <w:numPr>
          <w:ilvl w:val="1"/>
          <w:numId w:val="15"/>
        </w:numPr>
      </w:pPr>
      <w:r>
        <w:t>Spring Tool Suite (STS) Or any Latest Eclipse</w:t>
      </w:r>
    </w:p>
    <w:p w14:paraId="7E9B0755" w14:textId="4864B55D" w:rsidR="000014AB" w:rsidRDefault="000014AB" w:rsidP="00380718">
      <w:pPr>
        <w:pStyle w:val="Bodytext"/>
        <w:numPr>
          <w:ilvl w:val="2"/>
          <w:numId w:val="15"/>
        </w:numPr>
      </w:pPr>
      <w:r>
        <w:t xml:space="preserve">Have PMD Plugin, </w:t>
      </w:r>
      <w:proofErr w:type="spellStart"/>
      <w:r>
        <w:t>EclEmma</w:t>
      </w:r>
      <w:proofErr w:type="spellEnd"/>
      <w:r>
        <w:t xml:space="preserve"> Code Coverage Plugin and AWS Code Commit Enabled</w:t>
      </w:r>
    </w:p>
    <w:p w14:paraId="647D78C7" w14:textId="31D473FA" w:rsidR="000014AB" w:rsidRDefault="000014AB" w:rsidP="00380718">
      <w:pPr>
        <w:pStyle w:val="Bodytext"/>
        <w:numPr>
          <w:ilvl w:val="2"/>
          <w:numId w:val="15"/>
        </w:numPr>
      </w:pPr>
      <w:r>
        <w:t>Configure Maven in Eclipse</w:t>
      </w:r>
    </w:p>
    <w:p w14:paraId="3DEB38FB" w14:textId="610D6D07" w:rsidR="00C01D89" w:rsidRDefault="000014AB" w:rsidP="00380718">
      <w:pPr>
        <w:pStyle w:val="Bodytext"/>
        <w:numPr>
          <w:ilvl w:val="1"/>
          <w:numId w:val="15"/>
        </w:numPr>
      </w:pPr>
      <w:r>
        <w:t>Maven</w:t>
      </w:r>
    </w:p>
    <w:p w14:paraId="6D7327E1" w14:textId="32197281" w:rsidR="00902955" w:rsidRDefault="000014AB" w:rsidP="00380718">
      <w:pPr>
        <w:pStyle w:val="Bodytext"/>
        <w:numPr>
          <w:ilvl w:val="1"/>
          <w:numId w:val="15"/>
        </w:numPr>
      </w:pPr>
      <w:r>
        <w:t>Docker (Optional)</w:t>
      </w:r>
    </w:p>
    <w:p w14:paraId="154A85D3" w14:textId="415CEA64" w:rsidR="00017A02" w:rsidRDefault="00017A02" w:rsidP="00380718">
      <w:pPr>
        <w:pStyle w:val="Bodytext"/>
        <w:numPr>
          <w:ilvl w:val="1"/>
          <w:numId w:val="15"/>
        </w:numPr>
      </w:pPr>
      <w:r>
        <w:t>Postman Cl</w:t>
      </w:r>
      <w:r w:rsidR="00B82D5D">
        <w:t>ient in Chrome</w:t>
      </w:r>
    </w:p>
    <w:p w14:paraId="4BB54333" w14:textId="41EDF75D" w:rsidR="00747257" w:rsidRDefault="00747257" w:rsidP="00747257">
      <w:pPr>
        <w:pStyle w:val="Bodytext"/>
      </w:pPr>
    </w:p>
    <w:p w14:paraId="61378BE4" w14:textId="2AFE9341" w:rsidR="00747257" w:rsidRDefault="00747257" w:rsidP="00747257">
      <w:pPr>
        <w:pStyle w:val="Bodytext"/>
      </w:pPr>
    </w:p>
    <w:p w14:paraId="0363EDE6" w14:textId="2BAA3665" w:rsidR="00747257" w:rsidRDefault="00747257" w:rsidP="00747257">
      <w:pPr>
        <w:pStyle w:val="Bodytext"/>
      </w:pPr>
    </w:p>
    <w:p w14:paraId="3BF5901E" w14:textId="56A6970E" w:rsidR="00747257" w:rsidRDefault="00747257" w:rsidP="00747257">
      <w:pPr>
        <w:pStyle w:val="Bodytext"/>
      </w:pPr>
    </w:p>
    <w:p w14:paraId="4FFDCADA" w14:textId="565BF412" w:rsidR="00747257" w:rsidRDefault="00747257" w:rsidP="00747257">
      <w:pPr>
        <w:pStyle w:val="Bodytext"/>
      </w:pPr>
    </w:p>
    <w:p w14:paraId="0F7FFC9C" w14:textId="0CB528B0" w:rsidR="00747257" w:rsidRDefault="00747257" w:rsidP="000970C7">
      <w:pPr>
        <w:pStyle w:val="Heading2"/>
      </w:pPr>
      <w:bookmarkStart w:id="16" w:name="_Toc46477203"/>
      <w:r>
        <w:lastRenderedPageBreak/>
        <w:t>System Architecture Diagram</w:t>
      </w:r>
      <w:bookmarkEnd w:id="16"/>
    </w:p>
    <w:p w14:paraId="76AA526B" w14:textId="66393783" w:rsidR="00747257" w:rsidRDefault="00747257" w:rsidP="00747257">
      <w:pPr>
        <w:pStyle w:val="Bodytext"/>
        <w:ind w:left="270" w:right="1109"/>
      </w:pPr>
      <w:r>
        <w:rPr>
          <w:noProof/>
        </w:rPr>
        <w:drawing>
          <wp:inline distT="0" distB="0" distL="0" distR="0" wp14:anchorId="7A4ED0DB" wp14:editId="544FE9F9">
            <wp:extent cx="5733415" cy="2317764"/>
            <wp:effectExtent l="0" t="0" r="635" b="6350"/>
            <wp:docPr id="1" name="Picture 1" descr="Logical diagram of microservices architectur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cal diagram of microservices architecture sty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1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4071" w14:textId="2CB493EE" w:rsidR="005A3CED" w:rsidRDefault="005A3CED" w:rsidP="005A3CED">
      <w:pPr>
        <w:pStyle w:val="Heading1"/>
        <w:tabs>
          <w:tab w:val="clear" w:pos="3330"/>
        </w:tabs>
        <w:ind w:left="360"/>
      </w:pPr>
      <w:bookmarkStart w:id="17" w:name="_Toc46430827"/>
      <w:bookmarkStart w:id="18" w:name="_Toc46477204"/>
      <w:bookmarkStart w:id="19" w:name="_Toc506295515"/>
      <w:r>
        <w:t>Functional Requirements and High Level Design</w:t>
      </w:r>
      <w:bookmarkEnd w:id="17"/>
      <w:bookmarkEnd w:id="18"/>
    </w:p>
    <w:p w14:paraId="45B02561" w14:textId="77777777" w:rsidR="005A3CED" w:rsidRDefault="005A3CED" w:rsidP="005A3CED">
      <w:pPr>
        <w:pStyle w:val="Heading2"/>
        <w:numPr>
          <w:ilvl w:val="1"/>
          <w:numId w:val="32"/>
        </w:numPr>
      </w:pPr>
      <w:bookmarkStart w:id="20" w:name="_Toc46477205"/>
      <w:r>
        <w:t>Use Case Diagram</w:t>
      </w:r>
      <w:bookmarkEnd w:id="20"/>
    </w:p>
    <w:p w14:paraId="1196D069" w14:textId="77777777" w:rsidR="005A3CED" w:rsidRDefault="005A3CED" w:rsidP="005A3CED">
      <w:pPr>
        <w:pStyle w:val="Bodytext"/>
        <w:ind w:left="270" w:right="1109"/>
        <w:rPr>
          <w:noProof/>
        </w:rPr>
      </w:pPr>
      <w:r>
        <w:rPr>
          <w:noProof/>
        </w:rPr>
        <w:drawing>
          <wp:inline distT="0" distB="0" distL="0" distR="0" wp14:anchorId="61C5FB46" wp14:editId="03458FF0">
            <wp:extent cx="5314950" cy="22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45F2" w14:textId="77777777" w:rsidR="005A3CED" w:rsidRDefault="005A3CED" w:rsidP="005A3CED">
      <w:pPr>
        <w:pStyle w:val="Heading2"/>
        <w:numPr>
          <w:ilvl w:val="1"/>
          <w:numId w:val="32"/>
        </w:numPr>
      </w:pPr>
      <w:bookmarkStart w:id="21" w:name="_Toc46430829"/>
      <w:bookmarkStart w:id="22" w:name="_Toc46477206"/>
      <w:r>
        <w:t>Individual Components of the System</w:t>
      </w:r>
      <w:bookmarkEnd w:id="21"/>
      <w:bookmarkEnd w:id="22"/>
    </w:p>
    <w:p w14:paraId="6BFB2937" w14:textId="1DFBF335" w:rsidR="006474DF" w:rsidRPr="006474DF" w:rsidRDefault="009E018F" w:rsidP="006474DF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3" w:name="_Toc46477207"/>
      <w:bookmarkEnd w:id="19"/>
      <w:r>
        <w:rPr>
          <w:rFonts w:ascii="Calibri" w:hAnsi="Calibri"/>
          <w:b/>
        </w:rPr>
        <w:t xml:space="preserve">Member </w:t>
      </w:r>
      <w:proofErr w:type="spellStart"/>
      <w:r w:rsidR="00233360">
        <w:rPr>
          <w:rFonts w:ascii="Calibri" w:hAnsi="Calibri"/>
          <w:b/>
        </w:rPr>
        <w:t>Microservice</w:t>
      </w:r>
      <w:bookmarkEnd w:id="23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0C7FB6" w:rsidRPr="00822AAD" w14:paraId="0F3996A8" w14:textId="77777777" w:rsidTr="000C7FB6">
        <w:tc>
          <w:tcPr>
            <w:tcW w:w="2750" w:type="dxa"/>
            <w:shd w:val="clear" w:color="auto" w:fill="FABF8F"/>
          </w:tcPr>
          <w:p w14:paraId="721B4032" w14:textId="2A81864E" w:rsidR="000C7FB6" w:rsidRPr="00461BB0" w:rsidRDefault="000C7FB6" w:rsidP="000C7FB6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Claims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14:paraId="1A7ABA19" w14:textId="77777777" w:rsidR="000C7FB6" w:rsidRPr="006B116D" w:rsidRDefault="000C7FB6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71421557" w14:textId="69351990" w:rsidR="000C7FB6" w:rsidRPr="006B116D" w:rsidRDefault="00792945" w:rsidP="005D68D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Member</w:t>
            </w:r>
            <w:r w:rsidR="000C7FB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3C48F6">
              <w:rPr>
                <w:rFonts w:ascii="Calibri" w:hAnsi="Calibri"/>
                <w:sz w:val="24"/>
                <w:szCs w:val="24"/>
              </w:rPr>
              <w:t>Micro</w:t>
            </w:r>
            <w:r w:rsidR="00233360">
              <w:rPr>
                <w:rFonts w:ascii="Calibri" w:hAnsi="Calibri"/>
                <w:sz w:val="24"/>
                <w:szCs w:val="24"/>
              </w:rPr>
              <w:t>service</w:t>
            </w:r>
            <w:proofErr w:type="spellEnd"/>
          </w:p>
        </w:tc>
      </w:tr>
      <w:tr w:rsidR="000C7FB6" w:rsidRPr="00822AAD" w14:paraId="11B8D6E2" w14:textId="77777777" w:rsidTr="000C7FB6">
        <w:tc>
          <w:tcPr>
            <w:tcW w:w="9270" w:type="dxa"/>
            <w:gridSpan w:val="2"/>
            <w:shd w:val="clear" w:color="auto" w:fill="auto"/>
          </w:tcPr>
          <w:p w14:paraId="2F555BD0" w14:textId="3E1DBB34" w:rsidR="000C7FB6" w:rsidRDefault="000C7FB6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15A3A078" w14:textId="0E0D3BC8" w:rsidR="00B92D96" w:rsidRDefault="00444966" w:rsidP="000970C7">
            <w:pPr>
              <w:spacing w:before="0" w:after="0" w:line="276" w:lineRule="auto"/>
            </w:pPr>
            <w:r>
              <w:t xml:space="preserve">Can assume that </w:t>
            </w:r>
            <w:r w:rsidR="00B92D96" w:rsidRPr="00E06272">
              <w:t>Member</w:t>
            </w:r>
            <w:r w:rsidR="00FC6036">
              <w:t xml:space="preserve"> Portal App</w:t>
            </w:r>
            <w:r w:rsidR="00B92D96" w:rsidRPr="00E06272">
              <w:t xml:space="preserve"> is the only </w:t>
            </w:r>
            <w:r w:rsidR="00C633A9">
              <w:t>client</w:t>
            </w:r>
            <w:r w:rsidR="00E952A3">
              <w:t xml:space="preserve"> to this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B92D96" w:rsidRPr="00E06272">
              <w:t>. An authorized member</w:t>
            </w:r>
            <w:r w:rsidR="00FA18D8">
              <w:t xml:space="preserve"> </w:t>
            </w:r>
            <w:r w:rsidR="00652EA0">
              <w:t xml:space="preserve">view the premium bills, </w:t>
            </w:r>
            <w:r w:rsidR="00B92D96" w:rsidRPr="00E06272">
              <w:t>submit th</w:t>
            </w:r>
            <w:r w:rsidR="00FA18D8">
              <w:t xml:space="preserve">e claim, </w:t>
            </w:r>
            <w:proofErr w:type="gramStart"/>
            <w:r w:rsidR="00E06272" w:rsidRPr="00E06272">
              <w:t>can</w:t>
            </w:r>
            <w:proofErr w:type="gramEnd"/>
            <w:r w:rsidR="00E06272" w:rsidRPr="00E06272">
              <w:t xml:space="preserve"> view the claim status, which is already submitted.</w:t>
            </w:r>
            <w:r w:rsidR="004803D1">
              <w:t xml:space="preserve"> </w:t>
            </w:r>
          </w:p>
          <w:p w14:paraId="4B7443FC" w14:textId="466102FF" w:rsidR="00652EA0" w:rsidRDefault="00652EA0" w:rsidP="000970C7">
            <w:pPr>
              <w:spacing w:before="0" w:after="0" w:line="276" w:lineRule="auto"/>
            </w:pPr>
          </w:p>
          <w:p w14:paraId="12BCD26C" w14:textId="7D7720BA" w:rsidR="00652EA0" w:rsidRPr="00E06272" w:rsidRDefault="00652EA0" w:rsidP="000970C7">
            <w:pPr>
              <w:spacing w:before="0" w:after="0" w:line="276" w:lineRule="auto"/>
            </w:pPr>
            <w:r>
              <w:lastRenderedPageBreak/>
              <w:t xml:space="preserve">Post Authorization, basic Member based validation are performed in this </w:t>
            </w:r>
            <w:proofErr w:type="spellStart"/>
            <w:r w:rsidR="00233360">
              <w:t>Microservice</w:t>
            </w:r>
            <w:proofErr w:type="spellEnd"/>
            <w:r>
              <w:t xml:space="preserve"> and then it communicates to the below </w:t>
            </w:r>
            <w:r w:rsidR="00233360">
              <w:t>Microservice</w:t>
            </w:r>
            <w:r>
              <w:t xml:space="preserve">s for retrieving necessary </w:t>
            </w:r>
            <w:r w:rsidR="00FD70B3">
              <w:t>information</w:t>
            </w:r>
            <w:r>
              <w:t>.</w:t>
            </w:r>
          </w:p>
          <w:p w14:paraId="186F2753" w14:textId="7B444E1A" w:rsidR="00E06272" w:rsidRPr="00E06272" w:rsidRDefault="00E06272" w:rsidP="000970C7">
            <w:pPr>
              <w:spacing w:before="0" w:after="0" w:line="276" w:lineRule="auto"/>
            </w:pPr>
          </w:p>
          <w:p w14:paraId="15477F1F" w14:textId="7C563219" w:rsidR="00FA18D8" w:rsidRDefault="00FA18D8" w:rsidP="00E06272">
            <w:pPr>
              <w:spacing w:before="0" w:after="0" w:line="276" w:lineRule="auto"/>
            </w:pPr>
            <w:r>
              <w:t xml:space="preserve">Member </w:t>
            </w:r>
            <w:proofErr w:type="spellStart"/>
            <w:r w:rsidR="00233360">
              <w:t>Microservice</w:t>
            </w:r>
            <w:proofErr w:type="spellEnd"/>
            <w:r>
              <w:t xml:space="preserve"> will interact with the Claim </w:t>
            </w:r>
            <w:proofErr w:type="spellStart"/>
            <w:r w:rsidR="00233360">
              <w:t>Microservice</w:t>
            </w:r>
            <w:proofErr w:type="spellEnd"/>
            <w:r>
              <w:t xml:space="preserve"> for the following functionalities:</w:t>
            </w:r>
          </w:p>
          <w:p w14:paraId="5C80CE52" w14:textId="7C974D44" w:rsidR="000C7FB6" w:rsidRPr="00AD2062" w:rsidRDefault="00E06272" w:rsidP="00FA18D8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proofErr w:type="gramStart"/>
            <w:r w:rsidRPr="00AD2062">
              <w:rPr>
                <w:rFonts w:ascii="Arial" w:eastAsia="Times New Roman" w:hAnsi="Arial"/>
                <w:sz w:val="20"/>
                <w:szCs w:val="20"/>
              </w:rPr>
              <w:t>the</w:t>
            </w:r>
            <w:proofErr w:type="gramEnd"/>
            <w:r w:rsidRPr="00AD2062">
              <w:rPr>
                <w:rFonts w:ascii="Arial" w:eastAsia="Times New Roman" w:hAnsi="Arial"/>
                <w:sz w:val="20"/>
                <w:szCs w:val="20"/>
              </w:rPr>
              <w:t xml:space="preserve"> </w:t>
            </w:r>
            <w:proofErr w:type="spellStart"/>
            <w:r w:rsidR="00233360">
              <w:rPr>
                <w:rFonts w:ascii="Arial" w:eastAsia="Times New Roman" w:hAnsi="Arial"/>
                <w:sz w:val="20"/>
                <w:szCs w:val="20"/>
              </w:rPr>
              <w:t>Microservice</w:t>
            </w:r>
            <w:proofErr w:type="spellEnd"/>
            <w:r w:rsidRPr="00AD2062">
              <w:rPr>
                <w:rFonts w:ascii="Arial" w:eastAsia="Times New Roman" w:hAnsi="Arial"/>
                <w:sz w:val="20"/>
                <w:szCs w:val="20"/>
              </w:rPr>
              <w:t xml:space="preserve"> will interact with </w:t>
            </w:r>
            <w:r w:rsidR="00FA18D8" w:rsidRPr="00AD2062">
              <w:rPr>
                <w:rFonts w:ascii="Arial" w:eastAsia="Times New Roman" w:hAnsi="Arial"/>
                <w:sz w:val="20"/>
                <w:szCs w:val="20"/>
              </w:rPr>
              <w:t>Claims</w:t>
            </w:r>
            <w:r w:rsidRPr="00AD2062">
              <w:rPr>
                <w:rFonts w:ascii="Arial" w:eastAsia="Times New Roman" w:hAnsi="Arial"/>
                <w:sz w:val="20"/>
                <w:szCs w:val="20"/>
              </w:rPr>
              <w:t xml:space="preserve"> Module, to check the eligibility of </w:t>
            </w:r>
            <w:r w:rsidR="00FA18D8" w:rsidRPr="00AD2062">
              <w:rPr>
                <w:rFonts w:ascii="Arial" w:eastAsia="Times New Roman" w:hAnsi="Arial"/>
                <w:sz w:val="20"/>
                <w:szCs w:val="20"/>
              </w:rPr>
              <w:t>the member</w:t>
            </w:r>
            <w:r w:rsidR="00AD2062" w:rsidRPr="00AD2062">
              <w:rPr>
                <w:rFonts w:ascii="Arial" w:eastAsia="Times New Roman" w:hAnsi="Arial"/>
                <w:sz w:val="20"/>
                <w:szCs w:val="20"/>
              </w:rPr>
              <w:t xml:space="preserve"> and the claim</w:t>
            </w:r>
            <w:r w:rsidR="00FA18D8" w:rsidRPr="00AD2062">
              <w:rPr>
                <w:rFonts w:ascii="Arial" w:eastAsia="Times New Roman" w:hAnsi="Arial"/>
                <w:sz w:val="20"/>
                <w:szCs w:val="20"/>
              </w:rPr>
              <w:t xml:space="preserve">, and then </w:t>
            </w:r>
            <w:r w:rsidR="004249B8">
              <w:rPr>
                <w:rFonts w:ascii="Arial" w:eastAsia="Times New Roman" w:hAnsi="Arial"/>
                <w:sz w:val="20"/>
                <w:szCs w:val="20"/>
              </w:rPr>
              <w:t>action the claim to set for processing</w:t>
            </w:r>
            <w:r w:rsidR="00FA18D8" w:rsidRPr="00AD2062">
              <w:rPr>
                <w:rFonts w:ascii="Arial" w:eastAsia="Times New Roman" w:hAnsi="Arial"/>
                <w:sz w:val="20"/>
                <w:szCs w:val="20"/>
              </w:rPr>
              <w:t>.</w:t>
            </w:r>
          </w:p>
          <w:p w14:paraId="5D795974" w14:textId="7E7683E7" w:rsidR="00FA18D8" w:rsidRPr="00AD2062" w:rsidRDefault="00FA18D8" w:rsidP="00FA18D8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r w:rsidRPr="00AD2062">
              <w:rPr>
                <w:rFonts w:ascii="Arial" w:eastAsia="Times New Roman" w:hAnsi="Arial"/>
                <w:sz w:val="20"/>
                <w:szCs w:val="20"/>
              </w:rPr>
              <w:t>To</w:t>
            </w:r>
            <w:r w:rsidR="00B56924">
              <w:rPr>
                <w:rFonts w:ascii="Arial" w:eastAsia="Times New Roman" w:hAnsi="Arial"/>
                <w:sz w:val="20"/>
                <w:szCs w:val="20"/>
              </w:rPr>
              <w:t xml:space="preserve"> get the status of an already</w:t>
            </w:r>
            <w:r w:rsidR="00AD2062" w:rsidRPr="00AD2062">
              <w:rPr>
                <w:rFonts w:ascii="Arial" w:eastAsia="Times New Roman" w:hAnsi="Arial"/>
                <w:sz w:val="20"/>
                <w:szCs w:val="20"/>
              </w:rPr>
              <w:t xml:space="preserve"> submitted claim</w:t>
            </w:r>
          </w:p>
          <w:p w14:paraId="78AFF78D" w14:textId="7712B588" w:rsidR="00E06272" w:rsidRPr="004249B8" w:rsidRDefault="00E06272" w:rsidP="004249B8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="000C7FB6" w:rsidRPr="00822AAD" w14:paraId="56FC1B9F" w14:textId="77777777" w:rsidTr="000C7FB6">
        <w:tc>
          <w:tcPr>
            <w:tcW w:w="9270" w:type="dxa"/>
            <w:gridSpan w:val="2"/>
            <w:shd w:val="clear" w:color="auto" w:fill="auto"/>
          </w:tcPr>
          <w:p w14:paraId="7B185CE9" w14:textId="4886C489" w:rsidR="000C7FB6" w:rsidRDefault="00E06272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Entities</w:t>
            </w:r>
          </w:p>
          <w:p w14:paraId="752E8B57" w14:textId="2D3615D1" w:rsidR="00B56924" w:rsidRDefault="00B56924" w:rsidP="00B5692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Member</w:t>
            </w:r>
          </w:p>
          <w:p w14:paraId="7D68BAA9" w14:textId="573BC432" w:rsidR="00B56924" w:rsidRPr="00765AFE" w:rsidRDefault="00765AFE" w:rsidP="00B56924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&lt;Details of Member&gt;</w:t>
            </w:r>
          </w:p>
          <w:p w14:paraId="09C261A6" w14:textId="2AE2A122" w:rsidR="00B56924" w:rsidRDefault="00B56924" w:rsidP="00B5692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Member_Policy</w:t>
            </w:r>
            <w:proofErr w:type="spellEnd"/>
          </w:p>
          <w:p w14:paraId="534C6F90" w14:textId="2C67E244" w:rsidR="00765AFE" w:rsidRPr="00765AFE" w:rsidRDefault="00765AFE" w:rsidP="00765AFE">
            <w:pPr>
              <w:pStyle w:val="ListParagraph"/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&lt;Details of Policy subscribed by every member, Premium Details, Top-up Summary&gt;</w:t>
            </w:r>
          </w:p>
          <w:p w14:paraId="52AE4BDA" w14:textId="09E5A281" w:rsidR="00B56924" w:rsidRDefault="00B56924" w:rsidP="00B5692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Member_Claim</w:t>
            </w:r>
            <w:proofErr w:type="spellEnd"/>
          </w:p>
          <w:p w14:paraId="63AA8B93" w14:textId="41707AFA" w:rsidR="00765AFE" w:rsidRPr="00765AFE" w:rsidRDefault="00765AFE" w:rsidP="00765AFE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&lt;Details of Member</w:t>
            </w:r>
            <w:r>
              <w:rPr>
                <w:rFonts w:cs="Calibri"/>
                <w:szCs w:val="24"/>
              </w:rPr>
              <w:t>, Policy, Claim Status, Claim requested and settled details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1D52E6CB" w14:textId="33C67536" w:rsidR="009D2F40" w:rsidRDefault="009D2F40" w:rsidP="009D2F40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Member_Premium</w:t>
            </w:r>
            <w:proofErr w:type="spellEnd"/>
          </w:p>
          <w:p w14:paraId="04BB3848" w14:textId="588B2A4B" w:rsidR="004E5C2F" w:rsidRPr="00765AFE" w:rsidRDefault="004E5C2F" w:rsidP="004E5C2F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 xml:space="preserve">&lt;Details of </w:t>
            </w:r>
            <w:r>
              <w:rPr>
                <w:rFonts w:cs="Calibri"/>
                <w:szCs w:val="24"/>
              </w:rPr>
              <w:t>Primary Member, Policy Details, Premium Due and Payment Details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457203A0" w14:textId="6DE27375" w:rsidR="00B56924" w:rsidRPr="00B56924" w:rsidRDefault="00B56924" w:rsidP="00B56924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22FA1D04" w14:textId="77777777" w:rsidR="00B30FBF" w:rsidRPr="00B30FBF" w:rsidRDefault="00B30FBF" w:rsidP="00B30FBF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3E1221CA" w14:textId="5D9718A5" w:rsidR="00B30FBF" w:rsidRPr="00AE2670" w:rsidRDefault="00B30FBF" w:rsidP="00AE2670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 xml:space="preserve">Claim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76994282" w14:textId="7B886ACC" w:rsidR="000F2E59" w:rsidRPr="000F2E59" w:rsidRDefault="000F2E59" w:rsidP="00AB74C1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viewBills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Member_ID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Last Premium Paid Date,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Premium_Amount_Due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 Details of Late Payment Charges if applicable, Due Date etc.)</w:t>
            </w:r>
          </w:p>
          <w:p w14:paraId="5220F670" w14:textId="3B84F434" w:rsidR="00AB74C1" w:rsidRPr="00AB74C1" w:rsidRDefault="00B6654D" w:rsidP="00AB74C1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get</w:t>
            </w:r>
            <w:r w:rsidR="00AB74C1">
              <w:rPr>
                <w:rFonts w:ascii="Calibri" w:hAnsi="Calibri" w:cs="Calibri"/>
                <w:sz w:val="22"/>
                <w:szCs w:val="22"/>
              </w:rPr>
              <w:t>ClaimStatus</w:t>
            </w:r>
            <w:proofErr w:type="spellEnd"/>
            <w:r w:rsidR="00480269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480269">
              <w:rPr>
                <w:rFonts w:ascii="Calibri" w:hAnsi="Calibri" w:cs="Calibri"/>
                <w:sz w:val="22"/>
                <w:szCs w:val="22"/>
              </w:rPr>
              <w:t>Claim_ID</w:t>
            </w:r>
            <w:proofErr w:type="spellEnd"/>
            <w:r w:rsidR="00480269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480269"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 w:rsidR="00480269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480269">
              <w:rPr>
                <w:rFonts w:ascii="Calibri" w:hAnsi="Calibri" w:cs="Calibri"/>
                <w:sz w:val="22"/>
                <w:szCs w:val="22"/>
              </w:rPr>
              <w:t>Member_ID</w:t>
            </w:r>
            <w:proofErr w:type="spellEnd"/>
            <w:r w:rsidR="0093499B">
              <w:rPr>
                <w:rFonts w:ascii="Calibri" w:hAnsi="Calibri" w:cs="Calibri"/>
                <w:sz w:val="22"/>
                <w:szCs w:val="22"/>
              </w:rPr>
              <w:t xml:space="preserve"> | Output: Claim Status, Claim Status Description</w:t>
            </w:r>
            <w:r w:rsidR="00480269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199232CE" w14:textId="61B396FB" w:rsidR="00B30FBF" w:rsidRPr="00B6654D" w:rsidRDefault="00B30FBF" w:rsidP="00AB74C1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submitClaim</w:t>
            </w:r>
            <w:proofErr w:type="spellEnd"/>
            <w:r w:rsidR="00CC7B3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CC7B38"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 w:rsidR="00CC7B3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CC7B38">
              <w:rPr>
                <w:rFonts w:ascii="Calibri" w:hAnsi="Calibri" w:cs="Calibri"/>
                <w:sz w:val="22"/>
                <w:szCs w:val="22"/>
              </w:rPr>
              <w:t>Member_ID</w:t>
            </w:r>
            <w:proofErr w:type="spellEnd"/>
            <w:r w:rsidR="00DC3B41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DC3B41">
              <w:rPr>
                <w:rFonts w:ascii="Calibri" w:hAnsi="Calibri" w:cs="Calibri"/>
                <w:sz w:val="22"/>
                <w:szCs w:val="22"/>
              </w:rPr>
              <w:t>Claim_Details</w:t>
            </w:r>
            <w:proofErr w:type="spellEnd"/>
            <w:r w:rsidR="00DC3B41">
              <w:rPr>
                <w:rFonts w:ascii="Calibri" w:hAnsi="Calibri" w:cs="Calibri"/>
                <w:sz w:val="22"/>
                <w:szCs w:val="22"/>
              </w:rPr>
              <w:t xml:space="preserve"> (Hospital ID, Benefits Availed, Total</w:t>
            </w:r>
            <w:r w:rsidR="00CC7B3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C3B41">
              <w:rPr>
                <w:rFonts w:ascii="Calibri" w:hAnsi="Calibri" w:cs="Calibri"/>
                <w:sz w:val="22"/>
                <w:szCs w:val="22"/>
              </w:rPr>
              <w:t xml:space="preserve">Billed Amount, Total Claimed Amount) </w:t>
            </w:r>
            <w:r w:rsidR="00CC7B38">
              <w:rPr>
                <w:rFonts w:ascii="Calibri" w:hAnsi="Calibri" w:cs="Calibri"/>
                <w:sz w:val="22"/>
                <w:szCs w:val="22"/>
              </w:rPr>
              <w:t>| Output: Claim Status, Claim Status Description)</w:t>
            </w:r>
          </w:p>
          <w:p w14:paraId="308AC6DF" w14:textId="0A3EC3E3" w:rsidR="00B6654D" w:rsidRPr="00A40563" w:rsidRDefault="00B6654D" w:rsidP="00454B7A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C7FB6" w:rsidRPr="00822AAD" w14:paraId="7CC531EE" w14:textId="77777777" w:rsidTr="000C7FB6">
        <w:tc>
          <w:tcPr>
            <w:tcW w:w="9270" w:type="dxa"/>
            <w:gridSpan w:val="2"/>
            <w:shd w:val="clear" w:color="auto" w:fill="auto"/>
          </w:tcPr>
          <w:p w14:paraId="20BC8EF6" w14:textId="7C11CBAD" w:rsidR="000C7FB6" w:rsidRPr="00F50C63" w:rsidRDefault="000C7FB6" w:rsidP="00F700A8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F700A8">
              <w:rPr>
                <w:rFonts w:ascii="Calibri" w:hAnsi="Calibri" w:cs="Calibri"/>
                <w:sz w:val="22"/>
                <w:szCs w:val="24"/>
              </w:rPr>
              <w:t>Can be invoked from Member Portal (local MVC app)</w:t>
            </w:r>
          </w:p>
        </w:tc>
      </w:tr>
      <w:tr w:rsidR="000C7FB6" w:rsidRPr="00822AAD" w14:paraId="4E706D0E" w14:textId="77777777" w:rsidTr="000C7FB6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73C4CCA7" w14:textId="77777777" w:rsidR="000C7FB6" w:rsidRPr="004530FE" w:rsidRDefault="000C7FB6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5FEC1C5A" w14:textId="659F3C72" w:rsidR="000C7FB6" w:rsidRDefault="00BA1C4B" w:rsidP="000C7FB6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Member Portal will </w:t>
            </w:r>
            <w:r w:rsidR="00B403CC">
              <w:rPr>
                <w:rFonts w:ascii="Calibri" w:hAnsi="Calibri" w:cs="Calibri"/>
                <w:sz w:val="22"/>
                <w:szCs w:val="24"/>
              </w:rPr>
              <w:t>request for any of the 4 operations as per the business logic</w:t>
            </w:r>
          </w:p>
          <w:p w14:paraId="28DEDC60" w14:textId="7DC614C3" w:rsidR="00D94AD3" w:rsidRDefault="00D94AD3" w:rsidP="000C7FB6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For all the </w:t>
            </w:r>
            <w:r w:rsidR="005D6A02">
              <w:rPr>
                <w:rFonts w:ascii="Calibri" w:hAnsi="Calibri" w:cs="Calibri"/>
                <w:sz w:val="22"/>
                <w:szCs w:val="24"/>
              </w:rPr>
              <w:t>3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operations basic Member Profile will be verified before interacting with other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r>
              <w:rPr>
                <w:rFonts w:ascii="Calibri" w:hAnsi="Calibri" w:cs="Calibri"/>
                <w:sz w:val="22"/>
                <w:szCs w:val="24"/>
              </w:rPr>
              <w:t>s.</w:t>
            </w:r>
          </w:p>
          <w:p w14:paraId="38E9D0DD" w14:textId="269DC6C0" w:rsidR="0033036B" w:rsidRPr="00B34BBE" w:rsidRDefault="0033036B" w:rsidP="000C7FB6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At any point in time, the premium bills must be viewed by the Member Portal Client. Hence the Member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must expose the Premium Details through /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viewBills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REST End Point. (Assume that the Premium Payment is not done in the portal, wherein it gets updated to the system as flat file).</w:t>
            </w:r>
          </w:p>
          <w:p w14:paraId="401B14D4" w14:textId="24A48FA4" w:rsidR="005E31D5" w:rsidRDefault="00480269" w:rsidP="000C7FB6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If  /</w:t>
            </w:r>
            <w:proofErr w:type="spellStart"/>
            <w:proofErr w:type="gramEnd"/>
            <w:r>
              <w:rPr>
                <w:rFonts w:ascii="Calibri" w:hAnsi="Calibri" w:cs="Calibri"/>
                <w:sz w:val="22"/>
                <w:szCs w:val="24"/>
              </w:rPr>
              <w:t>getClaimStatus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end point is invoked </w:t>
            </w:r>
            <w:r w:rsidR="003F01FB">
              <w:rPr>
                <w:rFonts w:ascii="Calibri" w:hAnsi="Calibri" w:cs="Calibri"/>
                <w:sz w:val="22"/>
                <w:szCs w:val="24"/>
              </w:rPr>
              <w:t xml:space="preserve">the Claims </w:t>
            </w:r>
            <w:proofErr w:type="spellStart"/>
            <w:r w:rsidR="003C48F6">
              <w:rPr>
                <w:rFonts w:ascii="Calibri" w:hAnsi="Calibri" w:cs="Calibri"/>
                <w:sz w:val="22"/>
                <w:szCs w:val="24"/>
              </w:rPr>
              <w:t>Micro</w:t>
            </w:r>
            <w:r w:rsidR="00233360">
              <w:rPr>
                <w:rFonts w:ascii="Calibri" w:hAnsi="Calibri" w:cs="Calibri"/>
                <w:sz w:val="22"/>
                <w:szCs w:val="24"/>
              </w:rPr>
              <w:t>service</w:t>
            </w:r>
            <w:proofErr w:type="spellEnd"/>
            <w:r w:rsidR="003F01FB">
              <w:rPr>
                <w:rFonts w:ascii="Calibri" w:hAnsi="Calibri" w:cs="Calibri"/>
                <w:sz w:val="22"/>
                <w:szCs w:val="24"/>
              </w:rPr>
              <w:t xml:space="preserve"> has to be invoked to get the claim status.</w:t>
            </w:r>
            <w:r w:rsidR="0088760B">
              <w:rPr>
                <w:rFonts w:ascii="Calibri" w:hAnsi="Calibri" w:cs="Calibri"/>
                <w:sz w:val="22"/>
                <w:szCs w:val="24"/>
              </w:rPr>
              <w:t xml:space="preserve"> The response returned by Claims has to be cascaded as the response in this end point.</w:t>
            </w:r>
          </w:p>
          <w:p w14:paraId="64DB5C4A" w14:textId="77719425" w:rsidR="000C7FB6" w:rsidRPr="00B12432" w:rsidRDefault="005E31D5" w:rsidP="00B12432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proofErr w:type="gramStart"/>
            <w:r>
              <w:rPr>
                <w:rFonts w:ascii="Calibri" w:hAnsi="Calibri" w:cs="Calibri"/>
                <w:sz w:val="22"/>
                <w:szCs w:val="24"/>
              </w:rPr>
              <w:t>If  /</w:t>
            </w:r>
            <w:proofErr w:type="spellStart"/>
            <w:proofErr w:type="gramEnd"/>
            <w:r>
              <w:rPr>
                <w:rFonts w:ascii="Calibri" w:hAnsi="Calibri" w:cs="Calibri"/>
                <w:sz w:val="22"/>
                <w:szCs w:val="24"/>
              </w:rPr>
              <w:t>submitClaim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end</w:t>
            </w:r>
            <w:r w:rsidR="00480269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point is invoked, then Claims </w:t>
            </w:r>
            <w:proofErr w:type="spellStart"/>
            <w:r w:rsidR="003C48F6">
              <w:rPr>
                <w:rFonts w:ascii="Calibri" w:hAnsi="Calibri" w:cs="Calibri"/>
                <w:sz w:val="22"/>
                <w:szCs w:val="24"/>
              </w:rPr>
              <w:t>Micro</w:t>
            </w:r>
            <w:r w:rsidR="00233360">
              <w:rPr>
                <w:rFonts w:ascii="Calibri" w:hAnsi="Calibri" w:cs="Calibri"/>
                <w:sz w:val="22"/>
                <w:szCs w:val="24"/>
              </w:rPr>
              <w:t>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has to be invoked</w:t>
            </w:r>
            <w:r w:rsidR="00CC7B38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6A1A5C">
              <w:rPr>
                <w:rFonts w:ascii="Calibri" w:hAnsi="Calibri" w:cs="Calibri"/>
                <w:sz w:val="22"/>
                <w:szCs w:val="24"/>
              </w:rPr>
              <w:t xml:space="preserve">with Claim Details. </w:t>
            </w:r>
            <w:r w:rsidR="009D2F49">
              <w:rPr>
                <w:rFonts w:ascii="Calibri" w:hAnsi="Calibri" w:cs="Calibri"/>
                <w:sz w:val="22"/>
                <w:szCs w:val="24"/>
              </w:rPr>
              <w:t xml:space="preserve">The new Claim submission status </w:t>
            </w:r>
            <w:r w:rsidR="00DB7EF6">
              <w:rPr>
                <w:rFonts w:ascii="Calibri" w:hAnsi="Calibri" w:cs="Calibri"/>
                <w:sz w:val="22"/>
                <w:szCs w:val="24"/>
              </w:rPr>
              <w:t>returned</w:t>
            </w:r>
            <w:r w:rsidR="006A1A5C">
              <w:rPr>
                <w:rFonts w:ascii="Calibri" w:hAnsi="Calibri" w:cs="Calibri"/>
                <w:sz w:val="22"/>
                <w:szCs w:val="24"/>
              </w:rPr>
              <w:t xml:space="preserve"> by Claims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="006A1A5C">
              <w:rPr>
                <w:rFonts w:ascii="Calibri" w:hAnsi="Calibri" w:cs="Calibri"/>
                <w:sz w:val="22"/>
                <w:szCs w:val="24"/>
              </w:rPr>
              <w:t xml:space="preserve"> will be forwarded to the Member Portal by the Member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="006A1A5C">
              <w:rPr>
                <w:rFonts w:ascii="Calibri" w:hAnsi="Calibri" w:cs="Calibri"/>
                <w:sz w:val="22"/>
                <w:szCs w:val="24"/>
              </w:rPr>
              <w:t>.</w:t>
            </w:r>
          </w:p>
        </w:tc>
      </w:tr>
      <w:tr w:rsidR="00FB0683" w:rsidRPr="00822AAD" w14:paraId="0F117123" w14:textId="77777777" w:rsidTr="000C7FB6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654445F1" w14:textId="77777777" w:rsidR="00FB0683" w:rsidRDefault="00FB068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14:paraId="1E9EDA29" w14:textId="6028729D" w:rsidR="001659F2" w:rsidRDefault="001659F2" w:rsidP="00447037">
            <w:pPr>
              <w:pStyle w:val="ListParagraph"/>
              <w:numPr>
                <w:ilvl w:val="0"/>
                <w:numId w:val="22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lastRenderedPageBreak/>
              <w:t>Only Authorized Member can access these REST End Points</w:t>
            </w:r>
          </w:p>
          <w:p w14:paraId="0F10B58C" w14:textId="51CF73EB" w:rsidR="00FB0683" w:rsidRPr="00DC4DEB" w:rsidRDefault="00DC4DEB" w:rsidP="00447037">
            <w:pPr>
              <w:pStyle w:val="ListParagraph"/>
              <w:numPr>
                <w:ilvl w:val="0"/>
                <w:numId w:val="22"/>
              </w:numPr>
              <w:rPr>
                <w:rFonts w:cs="Calibri"/>
                <w:sz w:val="24"/>
              </w:rPr>
            </w:pPr>
            <w:r w:rsidRPr="00DC4DEB">
              <w:rPr>
                <w:rFonts w:cs="Calibri"/>
                <w:sz w:val="24"/>
              </w:rPr>
              <w:t xml:space="preserve">If the </w:t>
            </w:r>
            <w:proofErr w:type="spellStart"/>
            <w:r w:rsidRPr="00DC4DEB">
              <w:rPr>
                <w:rFonts w:cs="Calibri"/>
                <w:sz w:val="24"/>
              </w:rPr>
              <w:t>viewBill</w:t>
            </w:r>
            <w:proofErr w:type="spellEnd"/>
            <w:r w:rsidRPr="00DC4DEB">
              <w:rPr>
                <w:rFonts w:cs="Calibri"/>
                <w:sz w:val="24"/>
              </w:rPr>
              <w:t xml:space="preserve"> request is received multiple times</w:t>
            </w:r>
            <w:r>
              <w:rPr>
                <w:rFonts w:cs="Calibri"/>
                <w:sz w:val="24"/>
              </w:rPr>
              <w:t xml:space="preserve"> for the same member and policy</w:t>
            </w:r>
            <w:r w:rsidRPr="00DC4DEB">
              <w:rPr>
                <w:rFonts w:cs="Calibri"/>
                <w:sz w:val="24"/>
              </w:rPr>
              <w:t xml:space="preserve">, there must not be multiple database hits leading to performance issues. </w:t>
            </w:r>
          </w:p>
        </w:tc>
      </w:tr>
    </w:tbl>
    <w:p w14:paraId="2E865297" w14:textId="77777777" w:rsidR="000C7FB6" w:rsidRPr="000C7FB6" w:rsidRDefault="000C7FB6" w:rsidP="000C7FB6"/>
    <w:p w14:paraId="44332775" w14:textId="65ADF04D" w:rsidR="005701B3" w:rsidRPr="006474DF" w:rsidRDefault="005701B3" w:rsidP="005701B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4" w:name="_Toc46477208"/>
      <w:r>
        <w:rPr>
          <w:rFonts w:ascii="Calibri" w:hAnsi="Calibri"/>
          <w:b/>
        </w:rPr>
        <w:t xml:space="preserve">Claims </w:t>
      </w:r>
      <w:proofErr w:type="spellStart"/>
      <w:r w:rsidR="00233360">
        <w:rPr>
          <w:rFonts w:ascii="Calibri" w:hAnsi="Calibri"/>
          <w:b/>
        </w:rPr>
        <w:t>Microservice</w:t>
      </w:r>
      <w:bookmarkEnd w:id="24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5701B3" w:rsidRPr="00822AAD" w14:paraId="59120CA9" w14:textId="77777777" w:rsidTr="000970C7">
        <w:tc>
          <w:tcPr>
            <w:tcW w:w="2750" w:type="dxa"/>
            <w:shd w:val="clear" w:color="auto" w:fill="FABF8F"/>
          </w:tcPr>
          <w:p w14:paraId="797D92BC" w14:textId="77777777" w:rsidR="005701B3" w:rsidRPr="00461BB0" w:rsidRDefault="005701B3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Claims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14:paraId="61733154" w14:textId="77777777" w:rsidR="005701B3" w:rsidRPr="006B116D" w:rsidRDefault="005701B3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B38473F" w14:textId="70B6B486" w:rsidR="005701B3" w:rsidRPr="006B116D" w:rsidRDefault="005D68DE" w:rsidP="005D68D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Claims</w:t>
            </w:r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5701B3" w:rsidRPr="00822AAD" w14:paraId="471ACF9E" w14:textId="77777777" w:rsidTr="000970C7">
        <w:tc>
          <w:tcPr>
            <w:tcW w:w="9270" w:type="dxa"/>
            <w:gridSpan w:val="2"/>
            <w:shd w:val="clear" w:color="auto" w:fill="auto"/>
          </w:tcPr>
          <w:p w14:paraId="247C81E5" w14:textId="77777777" w:rsidR="005701B3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578FE124" w14:textId="430513E2" w:rsidR="005701B3" w:rsidRPr="00E06272" w:rsidRDefault="00200442" w:rsidP="000970C7">
            <w:pPr>
              <w:spacing w:before="0" w:after="0" w:line="276" w:lineRule="auto"/>
            </w:pPr>
            <w:r>
              <w:t xml:space="preserve">Member </w:t>
            </w:r>
            <w:proofErr w:type="spellStart"/>
            <w:r w:rsidR="00233360">
              <w:t>Microservice</w:t>
            </w:r>
            <w:proofErr w:type="spellEnd"/>
            <w:r>
              <w:t xml:space="preserve"> interacts with Claims </w:t>
            </w:r>
            <w:proofErr w:type="spellStart"/>
            <w:r w:rsidR="00233360">
              <w:t>Microservice</w:t>
            </w:r>
            <w:proofErr w:type="spellEnd"/>
            <w:r w:rsidR="005701B3" w:rsidRPr="00E06272">
              <w:t>.</w:t>
            </w:r>
            <w:r w:rsidR="00DC69AE">
              <w:t xml:space="preserve"> Post authorization of request, Claim </w:t>
            </w:r>
            <w:proofErr w:type="spellStart"/>
            <w:r w:rsidR="00233360">
              <w:t>Microservice</w:t>
            </w:r>
            <w:proofErr w:type="spellEnd"/>
            <w:r w:rsidR="00DC69AE">
              <w:t xml:space="preserve"> allows the following operations:</w:t>
            </w:r>
          </w:p>
          <w:p w14:paraId="45BD0FB3" w14:textId="77777777" w:rsidR="005701B3" w:rsidRPr="00E06272" w:rsidRDefault="005701B3" w:rsidP="000970C7">
            <w:pPr>
              <w:spacing w:before="0" w:after="0" w:line="276" w:lineRule="auto"/>
            </w:pPr>
          </w:p>
          <w:p w14:paraId="011015E8" w14:textId="58F5685C" w:rsidR="005701B3" w:rsidRDefault="00DC69AE" w:rsidP="000970C7">
            <w:pPr>
              <w:spacing w:before="0" w:after="0" w:line="276" w:lineRule="auto"/>
            </w:pPr>
            <w:r>
              <w:t>To view the status of submitted claim</w:t>
            </w:r>
            <w:r w:rsidR="005701B3">
              <w:t>:</w:t>
            </w:r>
          </w:p>
          <w:p w14:paraId="651174B8" w14:textId="711BC604" w:rsidR="005701B3" w:rsidRPr="00AD2062" w:rsidRDefault="00157E5E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Retrieve the claim status from database and return</w:t>
            </w:r>
          </w:p>
          <w:p w14:paraId="69B7AB6E" w14:textId="77777777" w:rsidR="005701B3" w:rsidRDefault="005701B3" w:rsidP="000970C7">
            <w:pPr>
              <w:spacing w:after="0" w:line="276" w:lineRule="auto"/>
            </w:pPr>
          </w:p>
          <w:p w14:paraId="46388D14" w14:textId="76D79247" w:rsidR="005701B3" w:rsidRDefault="004F3273" w:rsidP="000970C7">
            <w:pPr>
              <w:spacing w:after="0" w:line="276" w:lineRule="auto"/>
            </w:pPr>
            <w:r>
              <w:t xml:space="preserve">To verify claim eligibility </w:t>
            </w:r>
            <w:r w:rsidR="00EF6634">
              <w:t xml:space="preserve">by interacting with Policy </w:t>
            </w:r>
            <w:proofErr w:type="spellStart"/>
            <w:r w:rsidR="00233360">
              <w:t>Microservice</w:t>
            </w:r>
            <w:proofErr w:type="spellEnd"/>
            <w:r w:rsidR="00EF6634">
              <w:t xml:space="preserve"> </w:t>
            </w:r>
            <w:r>
              <w:t>and action settlement</w:t>
            </w:r>
            <w:r w:rsidR="005701B3">
              <w:t>:</w:t>
            </w:r>
          </w:p>
          <w:p w14:paraId="4FC04F5C" w14:textId="77777777" w:rsidR="00212171" w:rsidRDefault="0075101C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 xml:space="preserve">View the Claim details and check </w:t>
            </w:r>
            <w:r w:rsidR="00212171">
              <w:rPr>
                <w:rFonts w:ascii="Arial" w:eastAsia="Times New Roman" w:hAnsi="Arial"/>
                <w:sz w:val="20"/>
                <w:szCs w:val="20"/>
              </w:rPr>
              <w:t>the following:</w:t>
            </w:r>
          </w:p>
          <w:p w14:paraId="0289043F" w14:textId="19948FB0" w:rsidR="005701B3" w:rsidRDefault="00212171" w:rsidP="00B61B26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I</w:t>
            </w:r>
            <w:r w:rsidR="0075101C">
              <w:rPr>
                <w:rFonts w:ascii="Arial" w:eastAsia="Times New Roman" w:hAnsi="Arial"/>
                <w:sz w:val="20"/>
                <w:szCs w:val="20"/>
              </w:rPr>
              <w:t>f th</w:t>
            </w:r>
            <w:r>
              <w:rPr>
                <w:rFonts w:ascii="Arial" w:eastAsia="Times New Roman" w:hAnsi="Arial"/>
                <w:sz w:val="20"/>
                <w:szCs w:val="20"/>
              </w:rPr>
              <w:t>e Claimed Amount is applicable under the subscribed policy</w:t>
            </w:r>
          </w:p>
          <w:p w14:paraId="701F0754" w14:textId="0559CC07" w:rsidR="00212171" w:rsidRDefault="00212171" w:rsidP="00B61B26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If the Claimed benefit is applicable under the subscribed policy</w:t>
            </w:r>
          </w:p>
          <w:p w14:paraId="60F4DDBE" w14:textId="3F77696B" w:rsidR="00212171" w:rsidRPr="00AD2062" w:rsidRDefault="00212171" w:rsidP="00B61B26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If the Hospital in which benefits are availed is a permissible Health Care Provider</w:t>
            </w:r>
            <w:r w:rsidR="001B3754">
              <w:rPr>
                <w:rFonts w:ascii="Arial" w:eastAsia="Times New Roman" w:hAnsi="Arial"/>
                <w:sz w:val="20"/>
                <w:szCs w:val="20"/>
              </w:rPr>
              <w:t xml:space="preserve"> (Hospital).</w:t>
            </w:r>
          </w:p>
          <w:p w14:paraId="5D749F67" w14:textId="631AF313" w:rsidR="005701B3" w:rsidRDefault="00B61B26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eastAsia="Times New Roman" w:hAnsi="Arial"/>
                <w:sz w:val="20"/>
                <w:szCs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If the above 3 conditions are satisfied, update the claim as “Pending Action” else “Claim Rejected”.</w:t>
            </w:r>
            <w:r w:rsidR="000D24D2">
              <w:rPr>
                <w:rFonts w:ascii="Arial" w:eastAsia="Times New Roman" w:hAnsi="Arial"/>
                <w:sz w:val="20"/>
                <w:szCs w:val="20"/>
              </w:rPr>
              <w:t xml:space="preserve"> If any information is not available or found to be invalid, then update status as “Insufficient Claim Details”.</w:t>
            </w:r>
            <w:r w:rsidR="0093292E">
              <w:rPr>
                <w:rFonts w:ascii="Arial" w:eastAsia="Times New Roman" w:hAnsi="Arial"/>
                <w:sz w:val="20"/>
                <w:szCs w:val="20"/>
              </w:rPr>
              <w:t xml:space="preserve"> If any contradictory details found, update status as “Under Dispute”</w:t>
            </w:r>
            <w:r w:rsidR="000C4F35">
              <w:rPr>
                <w:rFonts w:ascii="Arial" w:eastAsia="Times New Roman" w:hAnsi="Arial"/>
                <w:sz w:val="20"/>
                <w:szCs w:val="20"/>
              </w:rPr>
              <w:t>.</w:t>
            </w:r>
          </w:p>
          <w:p w14:paraId="5E142D4D" w14:textId="0E355DF7" w:rsidR="005701B3" w:rsidRPr="004530FE" w:rsidRDefault="0093292E" w:rsidP="000970C7">
            <w:pPr>
              <w:spacing w:before="0" w:after="0" w:line="276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5701B3" w:rsidRPr="00822AAD" w14:paraId="10420A7B" w14:textId="77777777" w:rsidTr="000970C7">
        <w:tc>
          <w:tcPr>
            <w:tcW w:w="9270" w:type="dxa"/>
            <w:gridSpan w:val="2"/>
            <w:shd w:val="clear" w:color="auto" w:fill="auto"/>
          </w:tcPr>
          <w:p w14:paraId="6A9BC8C5" w14:textId="77777777" w:rsidR="005701B3" w:rsidRDefault="005701B3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14:paraId="75722EBD" w14:textId="5BF2DBB3" w:rsidR="005701B3" w:rsidRDefault="00A012C2" w:rsidP="00E373A0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Claim</w:t>
            </w:r>
          </w:p>
          <w:p w14:paraId="4FC0DD83" w14:textId="6AB838F0" w:rsidR="005701B3" w:rsidRPr="00A73644" w:rsidRDefault="00A73644" w:rsidP="000970C7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&lt;Claim details like Claim Number, Status, Remarks, Policy</w:t>
            </w:r>
            <w:r w:rsidR="00A87A18">
              <w:rPr>
                <w:rFonts w:cs="Calibri"/>
                <w:szCs w:val="24"/>
              </w:rPr>
              <w:t>/Benefit</w:t>
            </w:r>
            <w:r>
              <w:rPr>
                <w:rFonts w:cs="Calibri"/>
                <w:szCs w:val="24"/>
              </w:rPr>
              <w:t xml:space="preserve"> Details, Hospital Details, </w:t>
            </w:r>
            <w:r w:rsidR="00BC7D9F">
              <w:rPr>
                <w:rFonts w:cs="Calibri"/>
                <w:szCs w:val="24"/>
              </w:rPr>
              <w:t>Benefits</w:t>
            </w:r>
            <w:r w:rsidR="00D46527">
              <w:rPr>
                <w:rFonts w:cs="Calibri"/>
                <w:szCs w:val="24"/>
              </w:rPr>
              <w:t xml:space="preserve"> Availed, </w:t>
            </w:r>
            <w:r>
              <w:rPr>
                <w:rFonts w:cs="Calibri"/>
                <w:szCs w:val="24"/>
              </w:rPr>
              <w:t>Amount Claimed, Settled etc.&gt;</w:t>
            </w:r>
          </w:p>
          <w:p w14:paraId="51283C77" w14:textId="3030911C" w:rsidR="005701B3" w:rsidRDefault="005701B3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523BB7BD" w14:textId="77777777" w:rsidR="0027261C" w:rsidRPr="00B56924" w:rsidRDefault="0027261C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0FA47F32" w14:textId="77777777" w:rsidR="005701B3" w:rsidRPr="00B30FBF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34B0631A" w14:textId="3FEB1E36" w:rsidR="005701B3" w:rsidRPr="00AE2670" w:rsidRDefault="005701B3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>Claim</w:t>
            </w:r>
            <w:r w:rsidR="00622978">
              <w:rPr>
                <w:rFonts w:cs="Calibri"/>
                <w:b/>
                <w:szCs w:val="24"/>
              </w:rPr>
              <w:t>s</w:t>
            </w:r>
            <w:r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6035EA89" w14:textId="77777777" w:rsidR="005701B3" w:rsidRPr="00AB74C1" w:rsidRDefault="005701B3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getClaimStatus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Claim_ID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Member_ID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Claim Status, Claim Status Description)</w:t>
            </w:r>
          </w:p>
          <w:p w14:paraId="0F737A17" w14:textId="33BF9DA3" w:rsidR="005701B3" w:rsidRPr="00825873" w:rsidRDefault="005701B3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POST: /</w:t>
            </w:r>
            <w:proofErr w:type="spellStart"/>
            <w:r w:rsidR="00524F1B">
              <w:rPr>
                <w:rFonts w:ascii="Calibri" w:hAnsi="Calibri" w:cs="Calibri"/>
                <w:sz w:val="22"/>
                <w:szCs w:val="22"/>
              </w:rPr>
              <w:t>submit</w:t>
            </w:r>
            <w:r w:rsidR="0047415D">
              <w:rPr>
                <w:rFonts w:ascii="Calibri" w:hAnsi="Calibri" w:cs="Calibri"/>
                <w:sz w:val="22"/>
                <w:szCs w:val="22"/>
              </w:rPr>
              <w:t>Claim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Member_ID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Claim_Details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(Hospital ID, Benefits Availed, Total Billed Amount, Total Claimed Amount) | Output: Claim Status, Claim Status Description)</w:t>
            </w:r>
          </w:p>
          <w:p w14:paraId="3FE0058F" w14:textId="374F38F3" w:rsidR="005701B3" w:rsidRPr="00A40563" w:rsidRDefault="005701B3" w:rsidP="00B44DA0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701B3" w:rsidRPr="00822AAD" w14:paraId="1034245D" w14:textId="77777777" w:rsidTr="000970C7">
        <w:tc>
          <w:tcPr>
            <w:tcW w:w="9270" w:type="dxa"/>
            <w:gridSpan w:val="2"/>
            <w:shd w:val="clear" w:color="auto" w:fill="auto"/>
          </w:tcPr>
          <w:p w14:paraId="5098C7C1" w14:textId="63DD0C51" w:rsidR="005701B3" w:rsidRPr="00F50C63" w:rsidRDefault="005701B3" w:rsidP="00590EAB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Member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="005701B3" w:rsidRPr="00822AAD" w14:paraId="071576A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3B63B0D1" w14:textId="77777777" w:rsidR="005701B3" w:rsidRPr="004530FE" w:rsidRDefault="005701B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7A832221" w14:textId="522C2965" w:rsidR="005701B3" w:rsidRDefault="00D6483B" w:rsidP="00D6483B">
            <w:pPr>
              <w:numPr>
                <w:ilvl w:val="0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Claims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will have 2 End Points exposed to </w:t>
            </w:r>
            <w:r w:rsidR="00550815">
              <w:rPr>
                <w:rFonts w:ascii="Calibri" w:hAnsi="Calibri" w:cs="Calibri"/>
                <w:sz w:val="22"/>
                <w:szCs w:val="24"/>
              </w:rPr>
              <w:t xml:space="preserve">Member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  <w:p w14:paraId="53536789" w14:textId="1B843FAF" w:rsidR="005701B3" w:rsidRDefault="005701B3" w:rsidP="00D6483B">
            <w:pPr>
              <w:numPr>
                <w:ilvl w:val="0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If  /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getClaimStatus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end point is invoked</w:t>
            </w:r>
            <w:r w:rsidR="00881CB9">
              <w:rPr>
                <w:rFonts w:ascii="Calibri" w:hAnsi="Calibri" w:cs="Calibri"/>
                <w:sz w:val="22"/>
                <w:szCs w:val="24"/>
              </w:rPr>
              <w:t xml:space="preserve"> by Member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="00881CB9">
              <w:rPr>
                <w:rFonts w:ascii="Calibri" w:hAnsi="Calibri" w:cs="Calibri"/>
                <w:sz w:val="22"/>
                <w:szCs w:val="24"/>
              </w:rPr>
              <w:t>,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the Claims </w:t>
            </w:r>
            <w:proofErr w:type="spellStart"/>
            <w:r w:rsidR="003C48F6">
              <w:rPr>
                <w:rFonts w:ascii="Calibri" w:hAnsi="Calibri" w:cs="Calibri"/>
                <w:sz w:val="22"/>
                <w:szCs w:val="24"/>
              </w:rPr>
              <w:t>Micro</w:t>
            </w:r>
            <w:r w:rsidR="00233360">
              <w:rPr>
                <w:rFonts w:ascii="Calibri" w:hAnsi="Calibri" w:cs="Calibri"/>
                <w:sz w:val="22"/>
                <w:szCs w:val="24"/>
              </w:rPr>
              <w:t>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881CB9">
              <w:rPr>
                <w:rFonts w:ascii="Calibri" w:hAnsi="Calibri" w:cs="Calibri"/>
                <w:sz w:val="22"/>
                <w:szCs w:val="24"/>
              </w:rPr>
              <w:t xml:space="preserve">will check the status in database and will return the response back to Member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lastRenderedPageBreak/>
              <w:t>Microservice</w:t>
            </w:r>
            <w:proofErr w:type="spellEnd"/>
            <w:r w:rsidR="00881CB9">
              <w:rPr>
                <w:rFonts w:ascii="Calibri" w:hAnsi="Calibri" w:cs="Calibri"/>
                <w:sz w:val="22"/>
                <w:szCs w:val="24"/>
              </w:rPr>
              <w:t>.</w:t>
            </w:r>
          </w:p>
          <w:p w14:paraId="41B7C21E" w14:textId="7F2A9E07" w:rsidR="005701B3" w:rsidRDefault="005701B3" w:rsidP="00D6483B">
            <w:pPr>
              <w:numPr>
                <w:ilvl w:val="0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If  /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submitClaim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end </w:t>
            </w:r>
            <w:r w:rsidR="005965EF">
              <w:rPr>
                <w:rFonts w:ascii="Calibri" w:hAnsi="Calibri" w:cs="Calibri"/>
                <w:sz w:val="22"/>
                <w:szCs w:val="24"/>
              </w:rPr>
              <w:t>point is invoked, then the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Claims </w:t>
            </w:r>
            <w:proofErr w:type="spellStart"/>
            <w:r w:rsidR="003C48F6">
              <w:rPr>
                <w:rFonts w:ascii="Calibri" w:hAnsi="Calibri" w:cs="Calibri"/>
                <w:sz w:val="22"/>
                <w:szCs w:val="24"/>
              </w:rPr>
              <w:t>Micro</w:t>
            </w:r>
            <w:r w:rsidR="00233360">
              <w:rPr>
                <w:rFonts w:ascii="Calibri" w:hAnsi="Calibri" w:cs="Calibri"/>
                <w:sz w:val="22"/>
                <w:szCs w:val="24"/>
              </w:rPr>
              <w:t>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5965EF">
              <w:rPr>
                <w:rFonts w:ascii="Calibri" w:hAnsi="Calibri" w:cs="Calibri"/>
                <w:sz w:val="22"/>
                <w:szCs w:val="24"/>
              </w:rPr>
              <w:t xml:space="preserve">will invoke the Policy </w:t>
            </w:r>
            <w:proofErr w:type="spellStart"/>
            <w:r w:rsidR="003C48F6">
              <w:rPr>
                <w:rFonts w:ascii="Calibri" w:hAnsi="Calibri" w:cs="Calibri"/>
                <w:sz w:val="22"/>
                <w:szCs w:val="24"/>
              </w:rPr>
              <w:t>Micro</w:t>
            </w:r>
            <w:r w:rsidR="00233360">
              <w:rPr>
                <w:rFonts w:ascii="Calibri" w:hAnsi="Calibri" w:cs="Calibri"/>
                <w:sz w:val="22"/>
                <w:szCs w:val="24"/>
              </w:rPr>
              <w:t>service</w:t>
            </w:r>
            <w:proofErr w:type="spellEnd"/>
            <w:r w:rsidR="0098559D">
              <w:rPr>
                <w:rFonts w:ascii="Calibri" w:hAnsi="Calibri" w:cs="Calibri"/>
                <w:sz w:val="22"/>
                <w:szCs w:val="24"/>
              </w:rPr>
              <w:t xml:space="preserve"> for retrieving the permissible Provider Details (Hospital), eligible benefits of a policy and the eligible claim </w:t>
            </w:r>
            <w:proofErr w:type="spellStart"/>
            <w:r w:rsidR="0098559D">
              <w:rPr>
                <w:rFonts w:ascii="Calibri" w:hAnsi="Calibri" w:cs="Calibri"/>
                <w:sz w:val="22"/>
                <w:szCs w:val="24"/>
              </w:rPr>
              <w:t>amoun</w:t>
            </w:r>
            <w:proofErr w:type="spellEnd"/>
            <w:r w:rsidR="0098559D">
              <w:rPr>
                <w:rFonts w:ascii="Calibri" w:hAnsi="Calibri" w:cs="Calibri"/>
                <w:sz w:val="22"/>
                <w:szCs w:val="24"/>
              </w:rPr>
              <w:t xml:space="preserve"> for the benefits.</w:t>
            </w:r>
          </w:p>
          <w:p w14:paraId="184222D5" w14:textId="54060ECD" w:rsidR="0098559D" w:rsidRPr="00DD26DC" w:rsidRDefault="0098559D" w:rsidP="0098559D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Based on the details retrieved, the Claims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will decide on any of the following actions: sanctioning / rejecting / requesting further information / raising a dispute.</w:t>
            </w:r>
          </w:p>
          <w:p w14:paraId="419EE073" w14:textId="19CE6A1C" w:rsidR="005701B3" w:rsidRPr="009E018F" w:rsidRDefault="005701B3" w:rsidP="00CF67C7">
            <w:p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="005701B3" w:rsidRPr="00822AAD" w14:paraId="3AB7ADD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5D763E42" w14:textId="77777777" w:rsidR="005701B3" w:rsidRDefault="005701B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  <w:p w14:paraId="44E25A86" w14:textId="53C70135" w:rsidR="005701B3" w:rsidRPr="00DC4DEB" w:rsidRDefault="00510C89" w:rsidP="000970C7">
            <w:pPr>
              <w:pStyle w:val="ListParagraph"/>
              <w:numPr>
                <w:ilvl w:val="0"/>
                <w:numId w:val="22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 xml:space="preserve">Hitting the Policy </w:t>
            </w:r>
            <w:proofErr w:type="spellStart"/>
            <w:r w:rsidR="00233360">
              <w:rPr>
                <w:rFonts w:cs="Calibri"/>
                <w:sz w:val="24"/>
              </w:rPr>
              <w:t>Microservice</w:t>
            </w:r>
            <w:proofErr w:type="spellEnd"/>
            <w:r>
              <w:rPr>
                <w:rFonts w:cs="Calibri"/>
                <w:sz w:val="24"/>
              </w:rPr>
              <w:t xml:space="preserve"> for 3 different details must happen in parallel to improve efficiency</w:t>
            </w:r>
            <w:r w:rsidR="005701B3" w:rsidRPr="00DC4DEB">
              <w:rPr>
                <w:rFonts w:cs="Calibri"/>
                <w:sz w:val="24"/>
              </w:rPr>
              <w:t xml:space="preserve"> </w:t>
            </w:r>
          </w:p>
        </w:tc>
      </w:tr>
    </w:tbl>
    <w:p w14:paraId="339588F8" w14:textId="3651035C" w:rsidR="005701B3" w:rsidRDefault="005701B3" w:rsidP="005701B3"/>
    <w:p w14:paraId="1A8ED37A" w14:textId="5CE8A5B8" w:rsidR="00152584" w:rsidRPr="006474DF" w:rsidRDefault="00152584" w:rsidP="00152584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5" w:name="_Toc46477209"/>
      <w:r>
        <w:rPr>
          <w:rFonts w:ascii="Calibri" w:hAnsi="Calibri"/>
          <w:b/>
        </w:rPr>
        <w:t xml:space="preserve">Policy </w:t>
      </w:r>
      <w:proofErr w:type="spellStart"/>
      <w:r>
        <w:rPr>
          <w:rFonts w:ascii="Calibri" w:hAnsi="Calibri"/>
          <w:b/>
        </w:rPr>
        <w:t>Microservice</w:t>
      </w:r>
      <w:bookmarkEnd w:id="25"/>
      <w:proofErr w:type="spellEnd"/>
    </w:p>
    <w:p w14:paraId="5CFABF6E" w14:textId="77777777" w:rsidR="00152584" w:rsidRPr="000C7FB6" w:rsidRDefault="00152584" w:rsidP="005701B3"/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3F1C58" w:rsidRPr="00822AAD" w14:paraId="6B2628BB" w14:textId="77777777" w:rsidTr="000970C7">
        <w:tc>
          <w:tcPr>
            <w:tcW w:w="2750" w:type="dxa"/>
            <w:shd w:val="clear" w:color="auto" w:fill="FABF8F"/>
          </w:tcPr>
          <w:p w14:paraId="6C87FB6A" w14:textId="77777777" w:rsidR="003F1C58" w:rsidRPr="00461BB0" w:rsidRDefault="003F1C58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Claims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14:paraId="37C4F0AB" w14:textId="77777777" w:rsidR="003F1C58" w:rsidRPr="006B116D" w:rsidRDefault="003F1C58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9519DF9" w14:textId="3E6E0D4F" w:rsidR="003F1C58" w:rsidRPr="006B116D" w:rsidRDefault="0027261C" w:rsidP="00967616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Policy</w:t>
            </w:r>
            <w:r w:rsidR="003F1C58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3F1C58" w:rsidRPr="00822AAD" w14:paraId="4032B3C8" w14:textId="77777777" w:rsidTr="000970C7">
        <w:tc>
          <w:tcPr>
            <w:tcW w:w="9270" w:type="dxa"/>
            <w:gridSpan w:val="2"/>
            <w:shd w:val="clear" w:color="auto" w:fill="auto"/>
          </w:tcPr>
          <w:p w14:paraId="31F56E84" w14:textId="77777777" w:rsidR="003F1C58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2F9D9D0A" w14:textId="1CD5C4F3" w:rsidR="003F1C58" w:rsidRPr="00E06272" w:rsidRDefault="003D6B83" w:rsidP="000970C7">
            <w:pPr>
              <w:spacing w:before="0" w:after="0" w:line="276" w:lineRule="auto"/>
            </w:pPr>
            <w:r>
              <w:t>Claims</w:t>
            </w:r>
            <w:r w:rsidR="003F1C58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3F1C58">
              <w:t xml:space="preserve"> interacts with </w:t>
            </w:r>
            <w:r>
              <w:t>Policy</w:t>
            </w:r>
            <w:r w:rsidR="003F1C58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3F1C58" w:rsidRPr="00E06272">
              <w:t>.</w:t>
            </w:r>
            <w:r w:rsidR="003F1C58">
              <w:t xml:space="preserve"> Post authorization of request, Claim </w:t>
            </w:r>
            <w:proofErr w:type="spellStart"/>
            <w:r w:rsidR="00233360">
              <w:t>Microservice</w:t>
            </w:r>
            <w:proofErr w:type="spellEnd"/>
            <w:r w:rsidR="003F1C58">
              <w:t xml:space="preserve"> allows the following operations:</w:t>
            </w:r>
          </w:p>
          <w:p w14:paraId="4C9E4F5D" w14:textId="77777777" w:rsidR="003F1C58" w:rsidRPr="00E06272" w:rsidRDefault="003F1C58" w:rsidP="000970C7">
            <w:pPr>
              <w:spacing w:before="0" w:after="0" w:line="276" w:lineRule="auto"/>
            </w:pPr>
          </w:p>
          <w:p w14:paraId="5845AD27" w14:textId="77777777" w:rsidR="00EA3095" w:rsidRPr="00EA3095" w:rsidRDefault="00EA3095" w:rsidP="00EA3095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Provide</w:t>
            </w:r>
            <w:r w:rsidR="003F1C58">
              <w:rPr>
                <w:rFonts w:ascii="Arial" w:eastAsia="Times New Roman" w:hAnsi="Arial"/>
                <w:sz w:val="20"/>
                <w:szCs w:val="20"/>
              </w:rPr>
              <w:t xml:space="preserve"> the </w:t>
            </w:r>
            <w:r w:rsidR="000F44E0">
              <w:rPr>
                <w:rFonts w:ascii="Arial" w:eastAsia="Times New Roman" w:hAnsi="Arial"/>
                <w:sz w:val="20"/>
                <w:szCs w:val="20"/>
              </w:rPr>
              <w:t>permissible providers in which healthcare services can be offered.</w:t>
            </w:r>
            <w:r w:rsidR="00AD0B3C">
              <w:rPr>
                <w:rFonts w:ascii="Arial" w:eastAsia="Times New Roman" w:hAnsi="Arial"/>
                <w:sz w:val="20"/>
                <w:szCs w:val="20"/>
              </w:rPr>
              <w:t xml:space="preserve"> (Return the chain of hospitals)</w:t>
            </w:r>
          </w:p>
          <w:p w14:paraId="7A416AF8" w14:textId="77777777" w:rsidR="00EA3095" w:rsidRPr="00EA3095" w:rsidRDefault="00EA3095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</w:pPr>
            <w:r w:rsidRPr="009873BA">
              <w:rPr>
                <w:rFonts w:ascii="Arial" w:eastAsia="Times New Roman" w:hAnsi="Arial"/>
                <w:sz w:val="20"/>
                <w:szCs w:val="20"/>
              </w:rPr>
              <w:t xml:space="preserve"> </w:t>
            </w:r>
            <w:r w:rsidR="009873BA" w:rsidRPr="009873BA">
              <w:rPr>
                <w:rFonts w:ascii="Arial" w:eastAsia="Times New Roman" w:hAnsi="Arial"/>
                <w:sz w:val="20"/>
                <w:szCs w:val="20"/>
              </w:rPr>
              <w:t>Provide the list of</w:t>
            </w:r>
            <w:r w:rsidR="009873BA" w:rsidRPr="009873BA">
              <w:t xml:space="preserve"> </w:t>
            </w:r>
            <w:r w:rsidR="009873BA" w:rsidRPr="00EA3095">
              <w:rPr>
                <w:rFonts w:ascii="Arial" w:hAnsi="Arial" w:cs="Arial"/>
                <w:sz w:val="20"/>
              </w:rPr>
              <w:t>benefits which the member is eligible to, under a subscribed policy.</w:t>
            </w:r>
          </w:p>
          <w:p w14:paraId="15B77493" w14:textId="60D69283" w:rsidR="006B0222" w:rsidRPr="00B80B70" w:rsidRDefault="006B0222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B80B70">
              <w:rPr>
                <w:rFonts w:ascii="Arial" w:hAnsi="Arial" w:cs="Arial"/>
                <w:sz w:val="20"/>
              </w:rPr>
              <w:t xml:space="preserve">To </w:t>
            </w:r>
            <w:r w:rsidR="00B80B70">
              <w:rPr>
                <w:rFonts w:ascii="Arial" w:hAnsi="Arial" w:cs="Arial"/>
                <w:sz w:val="20"/>
              </w:rPr>
              <w:t>provide</w:t>
            </w:r>
            <w:r w:rsidRPr="00B80B70">
              <w:rPr>
                <w:rFonts w:ascii="Arial" w:hAnsi="Arial" w:cs="Arial"/>
                <w:sz w:val="20"/>
              </w:rPr>
              <w:t xml:space="preserve"> the eligible claim amount, for the given benefit under a subscribed policy</w:t>
            </w:r>
            <w:r w:rsidR="00B80B70" w:rsidRPr="00B80B70">
              <w:rPr>
                <w:rFonts w:ascii="Arial" w:hAnsi="Arial" w:cs="Arial"/>
                <w:sz w:val="20"/>
              </w:rPr>
              <w:t>.</w:t>
            </w:r>
          </w:p>
          <w:p w14:paraId="6055372D" w14:textId="49871BCC" w:rsidR="003F1C58" w:rsidRPr="00EA3095" w:rsidRDefault="006B0222" w:rsidP="00EA3095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="003F1C58" w:rsidRPr="00EA3095">
              <w:rPr>
                <w:rFonts w:cs="Calibri"/>
                <w:lang w:val="en-GB"/>
              </w:rPr>
              <w:t xml:space="preserve"> </w:t>
            </w:r>
          </w:p>
        </w:tc>
      </w:tr>
      <w:tr w:rsidR="003F1C58" w:rsidRPr="00822AAD" w14:paraId="03D87733" w14:textId="77777777" w:rsidTr="000970C7">
        <w:tc>
          <w:tcPr>
            <w:tcW w:w="9270" w:type="dxa"/>
            <w:gridSpan w:val="2"/>
            <w:shd w:val="clear" w:color="auto" w:fill="auto"/>
          </w:tcPr>
          <w:p w14:paraId="7427D1DA" w14:textId="77777777" w:rsidR="003F1C58" w:rsidRDefault="003F1C58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14:paraId="36AA7C00" w14:textId="59B6C3EF" w:rsidR="003F1C58" w:rsidRDefault="005534B8" w:rsidP="005534B8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Policy</w:t>
            </w:r>
          </w:p>
          <w:p w14:paraId="4563E3BE" w14:textId="1DB91360" w:rsidR="003F1C58" w:rsidRDefault="003F1C58" w:rsidP="000970C7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</w:t>
            </w:r>
            <w:r w:rsidR="005221E1">
              <w:rPr>
                <w:rFonts w:cs="Calibri"/>
                <w:szCs w:val="24"/>
              </w:rPr>
              <w:t>Policy</w:t>
            </w:r>
            <w:r>
              <w:rPr>
                <w:rFonts w:cs="Calibri"/>
                <w:szCs w:val="24"/>
              </w:rPr>
              <w:t xml:space="preserve"> details like </w:t>
            </w:r>
            <w:r w:rsidR="006F4A78">
              <w:rPr>
                <w:rFonts w:cs="Calibri"/>
                <w:szCs w:val="24"/>
              </w:rPr>
              <w:t>Policy Number, Benefits, Premium, Tenure</w:t>
            </w:r>
            <w:r>
              <w:rPr>
                <w:rFonts w:cs="Calibri"/>
                <w:szCs w:val="24"/>
              </w:rPr>
              <w:t xml:space="preserve"> etc.&gt;</w:t>
            </w:r>
          </w:p>
          <w:p w14:paraId="1DFD8CB2" w14:textId="39FB71A2" w:rsidR="00BB7FAE" w:rsidRDefault="00BB7FAE" w:rsidP="00BB7FAE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Member_Policy</w:t>
            </w:r>
            <w:proofErr w:type="spellEnd"/>
          </w:p>
          <w:p w14:paraId="24FA0E5F" w14:textId="13CC3800" w:rsidR="006E0C9D" w:rsidRDefault="006E0C9D" w:rsidP="006E0C9D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&lt;Member Policy details like Policy Number, Member Details, Subscription Date, Tenure, Benefits, Cap Amount for benefits etc.&gt;</w:t>
            </w:r>
          </w:p>
          <w:p w14:paraId="4EACBEFC" w14:textId="2DD2753F" w:rsidR="009B5D37" w:rsidRDefault="009B5D37" w:rsidP="009B5D37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Provider_Policy</w:t>
            </w:r>
            <w:proofErr w:type="spellEnd"/>
          </w:p>
          <w:p w14:paraId="403082A6" w14:textId="3A54DC39" w:rsidR="00452F96" w:rsidRDefault="00452F96" w:rsidP="00452F96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 xml:space="preserve">&lt;Provider/Hospital details which is </w:t>
            </w:r>
            <w:r w:rsidR="00945B93">
              <w:rPr>
                <w:rFonts w:cs="Calibri"/>
                <w:szCs w:val="24"/>
              </w:rPr>
              <w:t>allowed to avail benefits from</w:t>
            </w:r>
            <w:r w:rsidR="00CD069C">
              <w:rPr>
                <w:rFonts w:cs="Calibri"/>
                <w:szCs w:val="24"/>
              </w:rPr>
              <w:t>,</w:t>
            </w:r>
            <w:r>
              <w:rPr>
                <w:rFonts w:cs="Calibri"/>
                <w:szCs w:val="24"/>
              </w:rPr>
              <w:t xml:space="preserve"> for each policy in each location.&gt;</w:t>
            </w:r>
          </w:p>
          <w:p w14:paraId="2424BE67" w14:textId="77777777" w:rsidR="003F1C58" w:rsidRPr="00B56924" w:rsidRDefault="003F1C58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30A928BF" w14:textId="77777777" w:rsidR="003F1C58" w:rsidRPr="00B30FBF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648CEB1F" w14:textId="023561F4" w:rsidR="003F1C58" w:rsidRPr="00AE2670" w:rsidRDefault="00741881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Policy</w:t>
            </w:r>
            <w:r w:rsidR="003F1C58"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0D24E5E6" w14:textId="21B9B043" w:rsidR="003F1C58" w:rsidRPr="00AB74C1" w:rsidRDefault="003F1C58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D41254">
              <w:rPr>
                <w:rFonts w:ascii="Calibri" w:hAnsi="Calibri" w:cs="Calibri"/>
                <w:sz w:val="22"/>
                <w:szCs w:val="22"/>
              </w:rPr>
              <w:t>getChainOfProviders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</w:t>
            </w:r>
            <w:r w:rsidR="00D41254">
              <w:rPr>
                <w:rFonts w:ascii="Calibri" w:hAnsi="Calibri" w:cs="Calibri"/>
                <w:sz w:val="22"/>
                <w:szCs w:val="22"/>
              </w:rPr>
              <w:t xml:space="preserve"> (Provider List, location wise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5B944FAA" w14:textId="337A9CC1" w:rsidR="003F1C58" w:rsidRPr="008B778A" w:rsidRDefault="00D41254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</w:t>
            </w:r>
            <w:r w:rsidR="003F1C58">
              <w:rPr>
                <w:rFonts w:ascii="Calibri" w:hAnsi="Calibri" w:cs="Calibri"/>
                <w:sz w:val="22"/>
                <w:szCs w:val="22"/>
              </w:rPr>
              <w:t>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getEligibleBenefits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3F1C58"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3F1C58">
              <w:rPr>
                <w:rFonts w:ascii="Calibri" w:hAnsi="Calibri" w:cs="Calibri"/>
                <w:sz w:val="22"/>
                <w:szCs w:val="22"/>
              </w:rPr>
              <w:t>Member_ID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F1C58">
              <w:rPr>
                <w:rFonts w:ascii="Calibri" w:hAnsi="Calibri" w:cs="Calibri"/>
                <w:sz w:val="22"/>
                <w:szCs w:val="22"/>
              </w:rPr>
              <w:t xml:space="preserve">| Output: </w:t>
            </w:r>
            <w:r>
              <w:rPr>
                <w:rFonts w:ascii="Calibri" w:hAnsi="Calibri" w:cs="Calibri"/>
                <w:sz w:val="22"/>
                <w:szCs w:val="22"/>
              </w:rPr>
              <w:t>Benefits List</w:t>
            </w:r>
            <w:r w:rsidR="003F1C5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F3209">
              <w:rPr>
                <w:rFonts w:ascii="Calibri" w:hAnsi="Calibri" w:cs="Calibri"/>
                <w:sz w:val="22"/>
                <w:szCs w:val="22"/>
              </w:rPr>
              <w:t>for the Member, for the policy</w:t>
            </w:r>
            <w:r w:rsidR="003F1C58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01DC56E8" w14:textId="55D7A1BB" w:rsidR="008B778A" w:rsidRPr="008B778A" w:rsidRDefault="008B778A" w:rsidP="008B778A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getEligibleClaimAmount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Policy_ID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Member_ID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Benefit_ID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="000E211A">
              <w:rPr>
                <w:rFonts w:ascii="Calibri" w:hAnsi="Calibri" w:cs="Calibri"/>
                <w:sz w:val="22"/>
                <w:szCs w:val="22"/>
              </w:rPr>
              <w:t>Eligible Amount that can be claimed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3C125EA" w14:textId="77777777" w:rsidR="003F1C58" w:rsidRPr="00A40563" w:rsidRDefault="003F1C58" w:rsidP="000970C7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F1C58" w:rsidRPr="00822AAD" w14:paraId="14CFD959" w14:textId="77777777" w:rsidTr="000970C7">
        <w:tc>
          <w:tcPr>
            <w:tcW w:w="9270" w:type="dxa"/>
            <w:gridSpan w:val="2"/>
            <w:shd w:val="clear" w:color="auto" w:fill="auto"/>
          </w:tcPr>
          <w:p w14:paraId="2261964D" w14:textId="5FF7CE1F" w:rsidR="003F1C58" w:rsidRPr="00F50C63" w:rsidRDefault="003F1C58" w:rsidP="00AD2C50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AD2C50">
              <w:rPr>
                <w:rFonts w:ascii="Calibri" w:hAnsi="Calibri" w:cs="Calibri"/>
                <w:sz w:val="22"/>
                <w:szCs w:val="24"/>
              </w:rPr>
              <w:t>Claims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="003F1C58" w:rsidRPr="00822AAD" w14:paraId="4BC46F07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04D1E8DA" w14:textId="77777777" w:rsidR="003F1C58" w:rsidRPr="004530FE" w:rsidRDefault="003F1C58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03DEAB8C" w14:textId="237FB525" w:rsidR="003F1C58" w:rsidRDefault="003F1C58" w:rsidP="00AD2C50">
            <w:pPr>
              <w:numPr>
                <w:ilvl w:val="0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Claims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will have </w:t>
            </w:r>
            <w:r w:rsidR="00AD2C50">
              <w:rPr>
                <w:rFonts w:ascii="Calibri" w:hAnsi="Calibri" w:cs="Calibri"/>
                <w:sz w:val="22"/>
                <w:szCs w:val="24"/>
              </w:rPr>
              <w:t xml:space="preserve">3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End Points exposed to </w:t>
            </w:r>
            <w:r w:rsidR="00AD2C50">
              <w:rPr>
                <w:rFonts w:ascii="Calibri" w:hAnsi="Calibri" w:cs="Calibri"/>
                <w:sz w:val="22"/>
                <w:szCs w:val="24"/>
              </w:rPr>
              <w:t>Claims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  <w:p w14:paraId="21E13A24" w14:textId="1D902F80" w:rsidR="003F1C58" w:rsidRPr="00DD26DC" w:rsidRDefault="000E2713" w:rsidP="00AD2C50">
            <w:pPr>
              <w:numPr>
                <w:ilvl w:val="1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For all the 3 End Points, straight forward details will be retrieved from the database</w:t>
            </w:r>
          </w:p>
          <w:p w14:paraId="5880442E" w14:textId="77777777" w:rsidR="003F1C58" w:rsidRPr="009E018F" w:rsidRDefault="003F1C58" w:rsidP="000970C7">
            <w:p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</w:p>
        </w:tc>
      </w:tr>
    </w:tbl>
    <w:p w14:paraId="0AB466D7" w14:textId="497E070E" w:rsidR="005701B3" w:rsidRDefault="005701B3" w:rsidP="005701B3"/>
    <w:p w14:paraId="02E17F21" w14:textId="1FD6BCB4" w:rsidR="005A3CED" w:rsidRDefault="005A3CED" w:rsidP="005701B3"/>
    <w:p w14:paraId="0C120336" w14:textId="2A11F37A" w:rsidR="005A3CED" w:rsidRDefault="005A3CED" w:rsidP="005701B3"/>
    <w:p w14:paraId="0DB66664" w14:textId="77777777" w:rsidR="005A3CED" w:rsidRDefault="005A3CED" w:rsidP="005701B3"/>
    <w:p w14:paraId="6DD33D3E" w14:textId="642A6553" w:rsidR="00152584" w:rsidRPr="006474DF" w:rsidRDefault="00152584" w:rsidP="00152584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6" w:name="_Toc46477210"/>
      <w:r>
        <w:rPr>
          <w:rFonts w:ascii="Calibri" w:hAnsi="Calibri"/>
          <w:b/>
        </w:rPr>
        <w:t xml:space="preserve">Authorization </w:t>
      </w:r>
      <w:proofErr w:type="spellStart"/>
      <w:r>
        <w:rPr>
          <w:rFonts w:ascii="Calibri" w:hAnsi="Calibri"/>
          <w:b/>
        </w:rPr>
        <w:t>Microservice</w:t>
      </w:r>
      <w:bookmarkEnd w:id="26"/>
      <w:proofErr w:type="spellEnd"/>
    </w:p>
    <w:p w14:paraId="1A955464" w14:textId="77777777" w:rsidR="00152584" w:rsidRPr="006474DF" w:rsidRDefault="00152584" w:rsidP="005701B3"/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616502" w:rsidRPr="00822AAD" w14:paraId="298D0CAF" w14:textId="77777777" w:rsidTr="000970C7">
        <w:tc>
          <w:tcPr>
            <w:tcW w:w="2750" w:type="dxa"/>
            <w:shd w:val="clear" w:color="auto" w:fill="FABF8F"/>
          </w:tcPr>
          <w:p w14:paraId="167709FB" w14:textId="77777777" w:rsidR="00616502" w:rsidRPr="00461BB0" w:rsidRDefault="00616502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Claims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14:paraId="6FC68E17" w14:textId="77777777" w:rsidR="00616502" w:rsidRPr="006B116D" w:rsidRDefault="00616502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2F45F321" w14:textId="526FCF6A" w:rsidR="00616502" w:rsidRPr="006B116D" w:rsidRDefault="00616502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Authorization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616502" w:rsidRPr="00822AAD" w14:paraId="0EDA8F13" w14:textId="77777777" w:rsidTr="000970C7">
        <w:tc>
          <w:tcPr>
            <w:tcW w:w="9270" w:type="dxa"/>
            <w:gridSpan w:val="2"/>
            <w:shd w:val="clear" w:color="auto" w:fill="auto"/>
          </w:tcPr>
          <w:p w14:paraId="232C6B4B" w14:textId="069AA7AF" w:rsidR="00616502" w:rsidRDefault="006E4C11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="00616502"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01F16612" w14:textId="286EEE39" w:rsidR="00616502" w:rsidRDefault="006E4C11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Service to Service communication has to happen using JWT</w:t>
            </w:r>
          </w:p>
          <w:p w14:paraId="42B5BA07" w14:textId="440FCCBC" w:rsidR="006E4C11" w:rsidRDefault="006E4C11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Pass End User Context across Microservices</w:t>
            </w:r>
          </w:p>
          <w:p w14:paraId="2D2E2ECD" w14:textId="6527AABD" w:rsidR="006E4C11" w:rsidRDefault="006E4C11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after specific amount of time say 15 minutes.</w:t>
            </w:r>
          </w:p>
          <w:p w14:paraId="3DCDFB9D" w14:textId="4FA245AB" w:rsidR="006C40AD" w:rsidRPr="00B80B70" w:rsidRDefault="006C40AD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this service configured in the cloud along with other services</w:t>
            </w:r>
          </w:p>
          <w:p w14:paraId="24E56182" w14:textId="77777777" w:rsidR="00616502" w:rsidRPr="00EA3095" w:rsidRDefault="00616502" w:rsidP="000970C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14:paraId="3326F3C3" w14:textId="562EBD28" w:rsidR="006474DF" w:rsidRDefault="006474DF" w:rsidP="006474DF"/>
    <w:p w14:paraId="0F620208" w14:textId="2982C05A" w:rsidR="00152584" w:rsidRDefault="00152584" w:rsidP="00366BD8">
      <w:pPr>
        <w:pStyle w:val="Heading3"/>
        <w:tabs>
          <w:tab w:val="clear" w:pos="1800"/>
          <w:tab w:val="num" w:pos="1080"/>
        </w:tabs>
        <w:spacing w:before="0"/>
        <w:ind w:left="360"/>
        <w:jc w:val="left"/>
      </w:pPr>
      <w:bookmarkStart w:id="27" w:name="_Toc46477211"/>
      <w:r w:rsidRPr="007E785B">
        <w:rPr>
          <w:rFonts w:ascii="Calibri" w:hAnsi="Calibri"/>
          <w:b/>
        </w:rPr>
        <w:t>Swagger</w:t>
      </w:r>
      <w:bookmarkEnd w:id="27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6E4C11" w:rsidRPr="00822AAD" w14:paraId="2E8E7FD9" w14:textId="77777777" w:rsidTr="000970C7">
        <w:tc>
          <w:tcPr>
            <w:tcW w:w="2750" w:type="dxa"/>
            <w:shd w:val="clear" w:color="auto" w:fill="FABF8F"/>
          </w:tcPr>
          <w:p w14:paraId="795AE1A7" w14:textId="77777777" w:rsidR="006E4C11" w:rsidRPr="00461BB0" w:rsidRDefault="006E4C11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Claims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14:paraId="2E8FB0C4" w14:textId="77777777" w:rsidR="006E4C11" w:rsidRPr="006B116D" w:rsidRDefault="006E4C11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597D14A9" w14:textId="6347D7CD" w:rsidR="006E4C11" w:rsidRPr="006B116D" w:rsidRDefault="006E4C11" w:rsidP="007E785B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Swagger </w:t>
            </w:r>
          </w:p>
        </w:tc>
      </w:tr>
      <w:tr w:rsidR="006E4C11" w:rsidRPr="00822AAD" w14:paraId="58B73539" w14:textId="77777777" w:rsidTr="000970C7">
        <w:tc>
          <w:tcPr>
            <w:tcW w:w="9270" w:type="dxa"/>
            <w:gridSpan w:val="2"/>
            <w:shd w:val="clear" w:color="auto" w:fill="auto"/>
          </w:tcPr>
          <w:p w14:paraId="2BCB6340" w14:textId="0BC26138" w:rsidR="006E4C11" w:rsidRDefault="00B53917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Documentation</w:t>
            </w:r>
            <w:r w:rsidR="006E4C11"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6431F1A2" w14:textId="5A1149A6" w:rsidR="006E4C11" w:rsidRDefault="00642832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All the Microservices must be configured with Swagger for documentation</w:t>
            </w:r>
          </w:p>
          <w:p w14:paraId="18062500" w14:textId="0292152D" w:rsidR="00642832" w:rsidRDefault="00642832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Register the swagger resources in the Swagger </w:t>
            </w:r>
            <w:proofErr w:type="spellStart"/>
            <w:r>
              <w:rPr>
                <w:rFonts w:ascii="Arial" w:hAnsi="Arial" w:cs="Arial"/>
                <w:sz w:val="20"/>
              </w:rPr>
              <w:t>Microservice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and enable them as REST end points </w:t>
            </w:r>
          </w:p>
          <w:p w14:paraId="6B0FD04E" w14:textId="0AE1CF9C" w:rsidR="00AC5172" w:rsidRPr="00B85A66" w:rsidRDefault="002A34A6" w:rsidP="00205C2D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Configure this service along with other services in the cloud</w:t>
            </w:r>
            <w:r w:rsidR="006E4C11" w:rsidRPr="00EA3095">
              <w:rPr>
                <w:rFonts w:cs="Calibri"/>
                <w:lang w:val="en-GB"/>
              </w:rPr>
              <w:t xml:space="preserve">  </w:t>
            </w:r>
          </w:p>
        </w:tc>
      </w:tr>
    </w:tbl>
    <w:p w14:paraId="7C2ABAEF" w14:textId="079CE7F1" w:rsidR="00E12E27" w:rsidRDefault="00E12E27" w:rsidP="00A67B5B">
      <w:pPr>
        <w:pStyle w:val="Bodytext"/>
        <w:ind w:left="720"/>
        <w:rPr>
          <w:b/>
          <w:bCs/>
          <w:sz w:val="22"/>
          <w:szCs w:val="22"/>
        </w:rPr>
      </w:pPr>
    </w:p>
    <w:p w14:paraId="16A6E67D" w14:textId="181A151D" w:rsidR="00484955" w:rsidRPr="00B85A66" w:rsidRDefault="00B85A66" w:rsidP="00366BD8">
      <w:pPr>
        <w:pStyle w:val="Heading3"/>
        <w:tabs>
          <w:tab w:val="clear" w:pos="1800"/>
          <w:tab w:val="num" w:pos="1080"/>
        </w:tabs>
        <w:spacing w:before="0"/>
        <w:ind w:left="720"/>
        <w:jc w:val="left"/>
        <w:rPr>
          <w:b/>
          <w:sz w:val="22"/>
          <w:szCs w:val="22"/>
        </w:rPr>
      </w:pPr>
      <w:bookmarkStart w:id="28" w:name="_Toc46477212"/>
      <w:r w:rsidRPr="00B85A66">
        <w:rPr>
          <w:rFonts w:ascii="Calibri" w:hAnsi="Calibri"/>
          <w:b/>
        </w:rPr>
        <w:t>Member Portal (MVC)</w:t>
      </w:r>
      <w:bookmarkEnd w:id="28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484955" w:rsidRPr="00822AAD" w14:paraId="2693C561" w14:textId="77777777" w:rsidTr="000970C7">
        <w:tc>
          <w:tcPr>
            <w:tcW w:w="2750" w:type="dxa"/>
            <w:shd w:val="clear" w:color="auto" w:fill="FABF8F"/>
          </w:tcPr>
          <w:p w14:paraId="09CB2D38" w14:textId="77777777" w:rsidR="00484955" w:rsidRPr="00461BB0" w:rsidRDefault="00484955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Claims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14:paraId="52926A3A" w14:textId="77777777" w:rsidR="00484955" w:rsidRPr="006B116D" w:rsidRDefault="00484955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56020557" w14:textId="7157AE48" w:rsidR="00484955" w:rsidRPr="006B116D" w:rsidRDefault="00484955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Member Portal</w:t>
            </w:r>
          </w:p>
        </w:tc>
      </w:tr>
      <w:tr w:rsidR="00484955" w:rsidRPr="00822AAD" w14:paraId="0E60CB7A" w14:textId="77777777" w:rsidTr="000970C7">
        <w:tc>
          <w:tcPr>
            <w:tcW w:w="9270" w:type="dxa"/>
            <w:gridSpan w:val="2"/>
            <w:shd w:val="clear" w:color="auto" w:fill="auto"/>
          </w:tcPr>
          <w:p w14:paraId="0E07EDDD" w14:textId="16F50AA5" w:rsidR="00484955" w:rsidRDefault="00484955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54C9C65E" w14:textId="77777777" w:rsidR="00484955" w:rsidRDefault="00484955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 xml:space="preserve">Member </w:t>
            </w:r>
            <w:proofErr w:type="gramStart"/>
            <w:r>
              <w:rPr>
                <w:rFonts w:ascii="Arial" w:hAnsi="Arial" w:cs="Arial"/>
                <w:sz w:val="20"/>
              </w:rPr>
              <w:t>Portal</w:t>
            </w:r>
            <w:r w:rsidRPr="00EA3095">
              <w:rPr>
                <w:rFonts w:cs="Calibri"/>
                <w:lang w:val="en-GB"/>
              </w:rPr>
              <w:t xml:space="preserve">  </w:t>
            </w:r>
            <w:r>
              <w:rPr>
                <w:rFonts w:cs="Calibri"/>
                <w:lang w:val="en-GB"/>
              </w:rPr>
              <w:t>must</w:t>
            </w:r>
            <w:proofErr w:type="gramEnd"/>
            <w:r>
              <w:rPr>
                <w:rFonts w:cs="Calibri"/>
                <w:lang w:val="en-GB"/>
              </w:rPr>
              <w:t xml:space="preserve"> allow a member to Login. Once successfully logged in, the member do the following operations:</w:t>
            </w:r>
          </w:p>
          <w:p w14:paraId="2FDD39FE" w14:textId="77777777" w:rsidR="00484955" w:rsidRDefault="00484955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lastRenderedPageBreak/>
              <w:t>View Claim Status</w:t>
            </w:r>
          </w:p>
          <w:p w14:paraId="5F008091" w14:textId="77777777" w:rsidR="00484955" w:rsidRDefault="00484955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Submit a Claim</w:t>
            </w:r>
          </w:p>
          <w:p w14:paraId="3CC9F015" w14:textId="77777777" w:rsidR="00484955" w:rsidRDefault="002F5C6B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View Bill Status of the subscribed policies</w:t>
            </w:r>
          </w:p>
          <w:p w14:paraId="5DC29F29" w14:textId="74ECD2FC" w:rsidR="00603B27" w:rsidRPr="00E6195E" w:rsidRDefault="00603B27" w:rsidP="00E6195E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Each of the above operations will reach out to the middleware Microservices that are hosted in cloud</w:t>
            </w:r>
            <w:r w:rsidRPr="00E6195E">
              <w:rPr>
                <w:rFonts w:cs="Calibri"/>
                <w:lang w:val="en-GB"/>
              </w:rPr>
              <w:t>.</w:t>
            </w:r>
          </w:p>
        </w:tc>
      </w:tr>
    </w:tbl>
    <w:p w14:paraId="70C67D8B" w14:textId="3BA8B9E6" w:rsidR="00484955" w:rsidRDefault="00484955" w:rsidP="00A67B5B">
      <w:pPr>
        <w:pStyle w:val="Bodytext"/>
        <w:ind w:left="720"/>
        <w:rPr>
          <w:b/>
          <w:bCs/>
          <w:sz w:val="22"/>
          <w:szCs w:val="22"/>
        </w:rPr>
      </w:pPr>
    </w:p>
    <w:p w14:paraId="52F08784" w14:textId="77777777" w:rsidR="005A3CED" w:rsidRDefault="005A3CED" w:rsidP="00A67B5B">
      <w:pPr>
        <w:pStyle w:val="Bodytext"/>
        <w:ind w:left="720"/>
        <w:rPr>
          <w:b/>
          <w:bCs/>
          <w:sz w:val="22"/>
          <w:szCs w:val="22"/>
        </w:rPr>
      </w:pPr>
    </w:p>
    <w:p w14:paraId="67DFA090" w14:textId="3EE4082F" w:rsidR="00845437" w:rsidRDefault="00F317B0" w:rsidP="000970C7">
      <w:pPr>
        <w:pStyle w:val="Heading1"/>
        <w:tabs>
          <w:tab w:val="clear" w:pos="3330"/>
          <w:tab w:val="left" w:pos="1170"/>
        </w:tabs>
        <w:ind w:left="90" w:firstLine="0"/>
      </w:pPr>
      <w:bookmarkStart w:id="29" w:name="_Toc46477213"/>
      <w:r>
        <w:t>Cloud D</w:t>
      </w:r>
      <w:r w:rsidR="00845437">
        <w:t xml:space="preserve">eployment </w:t>
      </w:r>
      <w:r w:rsidR="00947E75">
        <w:t>requirements</w:t>
      </w:r>
      <w:bookmarkEnd w:id="29"/>
    </w:p>
    <w:p w14:paraId="563D5714" w14:textId="52CE868A" w:rsidR="006209B8" w:rsidRDefault="006209B8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</w:t>
      </w:r>
      <w:r w:rsidR="00233360">
        <w:rPr>
          <w:rFonts w:ascii="Arial" w:eastAsia="Times New Roman" w:hAnsi="Arial"/>
          <w:sz w:val="20"/>
          <w:szCs w:val="20"/>
        </w:rPr>
        <w:t>Microservice</w:t>
      </w:r>
      <w:r>
        <w:rPr>
          <w:rFonts w:ascii="Arial" w:eastAsia="Times New Roman" w:hAnsi="Arial"/>
          <w:sz w:val="20"/>
          <w:szCs w:val="20"/>
        </w:rPr>
        <w:t xml:space="preserve">s must be </w:t>
      </w:r>
      <w:r w:rsidR="00230887">
        <w:rPr>
          <w:rFonts w:ascii="Arial" w:eastAsia="Times New Roman" w:hAnsi="Arial"/>
          <w:sz w:val="20"/>
          <w:szCs w:val="20"/>
        </w:rPr>
        <w:t>deployed in Cloud</w:t>
      </w:r>
    </w:p>
    <w:p w14:paraId="18B4E1B8" w14:textId="5A958624" w:rsidR="00004A4D" w:rsidRDefault="00004A4D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Microservices must be independently deployable. They have to use In-memory database or </w:t>
      </w:r>
      <w:r w:rsidR="00E17326">
        <w:rPr>
          <w:rFonts w:ascii="Arial" w:eastAsia="Times New Roman" w:hAnsi="Arial"/>
          <w:sz w:val="20"/>
          <w:szCs w:val="20"/>
        </w:rPr>
        <w:t>user sessions</w:t>
      </w:r>
      <w:r>
        <w:rPr>
          <w:rFonts w:ascii="Arial" w:eastAsia="Times New Roman" w:hAnsi="Arial"/>
          <w:sz w:val="20"/>
          <w:szCs w:val="20"/>
        </w:rPr>
        <w:t xml:space="preserve"> wherever applicable</w:t>
      </w:r>
    </w:p>
    <w:p w14:paraId="52853F9C" w14:textId="596F5260" w:rsidR="00004A4D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The Microservices has to be </w:t>
      </w:r>
      <w:proofErr w:type="spellStart"/>
      <w:r>
        <w:rPr>
          <w:rFonts w:ascii="Arial" w:eastAsia="Times New Roman" w:hAnsi="Arial"/>
          <w:sz w:val="20"/>
          <w:szCs w:val="20"/>
        </w:rPr>
        <w:t>dockerized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and these containers must be hosted in Cloud using CI/CD pipelines</w:t>
      </w:r>
    </w:p>
    <w:p w14:paraId="1EB80BA9" w14:textId="37DD91BF" w:rsidR="00230887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The containers have to be orchestrated using </w:t>
      </w:r>
      <w:bookmarkStart w:id="30" w:name="_GoBack"/>
      <w:bookmarkEnd w:id="30"/>
      <w:r>
        <w:rPr>
          <w:rFonts w:ascii="Arial" w:eastAsia="Times New Roman" w:hAnsi="Arial"/>
          <w:sz w:val="20"/>
          <w:szCs w:val="20"/>
        </w:rPr>
        <w:t>AWS Kubernetes Services.</w:t>
      </w:r>
    </w:p>
    <w:p w14:paraId="73856F57" w14:textId="469DBD19" w:rsidR="00484955" w:rsidRDefault="00EB0AA9" w:rsidP="000970C7">
      <w:pPr>
        <w:pStyle w:val="ListParagraph"/>
        <w:numPr>
          <w:ilvl w:val="0"/>
          <w:numId w:val="16"/>
        </w:numPr>
      </w:pPr>
      <w:r>
        <w:rPr>
          <w:rFonts w:ascii="Arial" w:eastAsia="Times New Roman" w:hAnsi="Arial"/>
          <w:sz w:val="20"/>
          <w:szCs w:val="20"/>
        </w:rPr>
        <w:t>These services must be consumed from an MVC app running in a local environment.</w:t>
      </w:r>
    </w:p>
    <w:p w14:paraId="523AB49C" w14:textId="2EA29DFD" w:rsidR="00EB0AA9" w:rsidRDefault="00EB0AA9" w:rsidP="00EB0AA9">
      <w:pPr>
        <w:pStyle w:val="Heading1"/>
        <w:tabs>
          <w:tab w:val="clear" w:pos="3330"/>
          <w:tab w:val="left" w:pos="1170"/>
        </w:tabs>
        <w:ind w:left="90" w:firstLine="0"/>
      </w:pPr>
      <w:bookmarkStart w:id="31" w:name="_Toc46477214"/>
      <w:r>
        <w:t>Design Considerations</w:t>
      </w:r>
      <w:bookmarkEnd w:id="31"/>
    </w:p>
    <w:p w14:paraId="2F93CDA6" w14:textId="37173988" w:rsidR="000F5EE1" w:rsidRPr="000F5EE1" w:rsidRDefault="000F5EE1" w:rsidP="000F5EE1">
      <w:r>
        <w:t xml:space="preserve">These design specifications, technology features have to </w:t>
      </w:r>
      <w:proofErr w:type="gramStart"/>
      <w:r>
        <w:t>be strictly adhered</w:t>
      </w:r>
      <w:proofErr w:type="gramEnd"/>
      <w:r>
        <w:t xml:space="preserve"> to.</w:t>
      </w:r>
    </w:p>
    <w:p w14:paraId="7A0519BA" w14:textId="580A6462" w:rsidR="00484955" w:rsidRDefault="00134523" w:rsidP="00484955">
      <w:pPr>
        <w:pStyle w:val="Bodytext"/>
        <w:ind w:left="270" w:right="1109"/>
      </w:pPr>
      <w:r>
        <w:object w:dxaOrig="1534" w:dyaOrig="991" w14:anchorId="21B9F6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4" o:title=""/>
          </v:shape>
          <o:OLEObject Type="Embed" ProgID="PowerPoint.Show.12" ShapeID="_x0000_i1025" DrawAspect="Icon" ObjectID="_1657090222" r:id="rId15"/>
        </w:object>
      </w:r>
    </w:p>
    <w:p w14:paraId="30B8F4EC" w14:textId="36AEAADE" w:rsidR="00484955" w:rsidRDefault="00484955" w:rsidP="00484955">
      <w:pPr>
        <w:pStyle w:val="Heading1"/>
        <w:tabs>
          <w:tab w:val="clear" w:pos="3330"/>
        </w:tabs>
        <w:ind w:left="360"/>
      </w:pPr>
      <w:bookmarkStart w:id="32" w:name="_Toc46477215"/>
      <w:bookmarkStart w:id="33" w:name="_Toc81026471"/>
      <w:bookmarkStart w:id="34" w:name="_Toc246846478"/>
      <w:r>
        <w:t>Reference learning</w:t>
      </w:r>
      <w:bookmarkEnd w:id="32"/>
      <w:r>
        <w:t xml:space="preserve"> </w:t>
      </w:r>
    </w:p>
    <w:bookmarkEnd w:id="33"/>
    <w:bookmarkEnd w:id="34"/>
    <w:p w14:paraId="4298E16B" w14:textId="77777777" w:rsidR="00484955" w:rsidRDefault="00484955" w:rsidP="00484955">
      <w:pPr>
        <w:pStyle w:val="ListParagraph"/>
      </w:pPr>
      <w:r>
        <w:t xml:space="preserve">Please go through all of these k-point videos for Microservices deployment into AWS.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="00484955" w:rsidRPr="000C5A45" w14:paraId="4515BDC3" w14:textId="77777777" w:rsidTr="000970C7">
        <w:trPr>
          <w:trHeight w:val="600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C9DFC" w14:textId="77777777" w:rsidR="00484955" w:rsidRPr="000C5A45" w:rsidRDefault="00937F06" w:rsidP="000970C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r:id="rId16" w:history="1">
              <w:r w:rsidR="00484955" w:rsidRPr="000C5A4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https://cognizant.kpoint.com/app/video/gcc-6e36500f-c1af-42c1-a6c7-ed8aac53ab22</w:t>
              </w:r>
            </w:hyperlink>
          </w:p>
        </w:tc>
      </w:tr>
      <w:tr w:rsidR="00484955" w:rsidRPr="000C5A45" w14:paraId="085C355E" w14:textId="77777777" w:rsidTr="000970C7">
        <w:trPr>
          <w:trHeight w:val="600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DCD5C" w14:textId="77777777" w:rsidR="00484955" w:rsidRPr="000C5A45" w:rsidRDefault="00937F06" w:rsidP="000970C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r:id="rId17" w:history="1">
              <w:r w:rsidR="00484955" w:rsidRPr="000C5A4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https://cognizant.kpoint.com/app/video/gcc-92f246c9-024a-40b7-8bfc-96b3ce7c1a39</w:t>
              </w:r>
            </w:hyperlink>
          </w:p>
        </w:tc>
      </w:tr>
      <w:tr w:rsidR="00484955" w:rsidRPr="000C5A45" w14:paraId="1A2B8598" w14:textId="77777777" w:rsidTr="000970C7">
        <w:trPr>
          <w:trHeight w:val="525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7FCD6" w14:textId="77777777" w:rsidR="00484955" w:rsidRPr="000C5A45" w:rsidRDefault="00937F06" w:rsidP="000970C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r:id="rId18" w:history="1">
              <w:r w:rsidR="00484955" w:rsidRPr="000C5A4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https://cognizant.kpoint.com/app/video/gcc-cfedd9c1-e29e-4e3e-b3e2-1960277f72a3</w:t>
              </w:r>
            </w:hyperlink>
          </w:p>
        </w:tc>
      </w:tr>
      <w:tr w:rsidR="00484955" w:rsidRPr="000C5A45" w14:paraId="27D8CB6B" w14:textId="77777777" w:rsidTr="000970C7">
        <w:trPr>
          <w:trHeight w:val="431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0E89F" w14:textId="77777777" w:rsidR="00484955" w:rsidRPr="000C5A45" w:rsidRDefault="00937F06" w:rsidP="000970C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r:id="rId19" w:history="1">
              <w:r w:rsidR="00484955" w:rsidRPr="000C5A45">
                <w:rPr>
                  <w:rFonts w:ascii="Calibri" w:hAnsi="Calibri" w:cs="Calibri"/>
                  <w:color w:val="0563C1"/>
                  <w:u w:val="single"/>
                </w:rPr>
                <w:t xml:space="preserve">https://cognizant.kpoint.com/app/video/gcc-900a7172-43b7-42f3-a6cc-e301bd9cc9b3 </w:t>
              </w:r>
            </w:hyperlink>
          </w:p>
        </w:tc>
      </w:tr>
    </w:tbl>
    <w:p w14:paraId="5351AB13" w14:textId="77777777" w:rsidR="001C2B36" w:rsidRDefault="001C2B36" w:rsidP="00484955">
      <w:pPr>
        <w:pStyle w:val="ListParagraph"/>
        <w:rPr>
          <w:b/>
        </w:rPr>
      </w:pPr>
    </w:p>
    <w:p w14:paraId="588962CD" w14:textId="1F7C0DB5" w:rsidR="005A3CED" w:rsidRDefault="005A3CED" w:rsidP="00484955">
      <w:pPr>
        <w:pStyle w:val="ListParagraph"/>
        <w:rPr>
          <w:b/>
        </w:rPr>
      </w:pPr>
    </w:p>
    <w:p w14:paraId="752688A1" w14:textId="62548B50" w:rsidR="00125B6D" w:rsidRDefault="00125B6D" w:rsidP="00484955">
      <w:pPr>
        <w:pStyle w:val="ListParagraph"/>
        <w:rPr>
          <w:b/>
        </w:rPr>
      </w:pPr>
    </w:p>
    <w:p w14:paraId="60715B98" w14:textId="77D3C6C2" w:rsidR="00125B6D" w:rsidRDefault="00125B6D" w:rsidP="00484955">
      <w:pPr>
        <w:pStyle w:val="ListParagraph"/>
        <w:rPr>
          <w:b/>
        </w:rPr>
      </w:pPr>
    </w:p>
    <w:p w14:paraId="127CF9F0" w14:textId="77777777" w:rsidR="00125B6D" w:rsidRDefault="00125B6D" w:rsidP="00484955">
      <w:pPr>
        <w:pStyle w:val="ListParagraph"/>
        <w:rPr>
          <w:b/>
        </w:rPr>
      </w:pPr>
    </w:p>
    <w:p w14:paraId="078B3459" w14:textId="26926069" w:rsidR="00484955" w:rsidRPr="00A12E50" w:rsidRDefault="00484955" w:rsidP="00484955">
      <w:pPr>
        <w:pStyle w:val="ListParagraph"/>
        <w:rPr>
          <w:b/>
        </w:rPr>
      </w:pPr>
      <w:r w:rsidRPr="00A12E50">
        <w:rPr>
          <w:b/>
        </w:rPr>
        <w:t>Other References:</w:t>
      </w:r>
    </w:p>
    <w:p w14:paraId="0263F574" w14:textId="77777777" w:rsidR="00484955" w:rsidRDefault="00484955" w:rsidP="00484955">
      <w:pPr>
        <w:pStyle w:val="ListParagraph"/>
      </w:pPr>
    </w:p>
    <w:tbl>
      <w:tblPr>
        <w:tblStyle w:val="TableGrid"/>
        <w:tblW w:w="8292" w:type="dxa"/>
        <w:tblInd w:w="720" w:type="dxa"/>
        <w:tblLook w:val="04A0" w:firstRow="1" w:lastRow="0" w:firstColumn="1" w:lastColumn="0" w:noHBand="0" w:noVBand="1"/>
      </w:tblPr>
      <w:tblGrid>
        <w:gridCol w:w="1319"/>
        <w:gridCol w:w="6973"/>
      </w:tblGrid>
      <w:tr w:rsidR="00484955" w:rsidRPr="00D926C1" w14:paraId="79EFA453" w14:textId="77777777" w:rsidTr="000970C7">
        <w:tc>
          <w:tcPr>
            <w:tcW w:w="1319" w:type="dxa"/>
          </w:tcPr>
          <w:p w14:paraId="4FCC22AE" w14:textId="77777777" w:rsidR="00484955" w:rsidRPr="00D926C1" w:rsidRDefault="00484955" w:rsidP="000970C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Java 8 Parallel Programming</w:t>
            </w:r>
          </w:p>
        </w:tc>
        <w:tc>
          <w:tcPr>
            <w:tcW w:w="6973" w:type="dxa"/>
          </w:tcPr>
          <w:p w14:paraId="655B4840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0" w:history="1">
              <w:r w:rsidR="00484955" w:rsidRPr="00D926C1">
                <w:rPr>
                  <w:rStyle w:val="Hyperlink"/>
                  <w:sz w:val="20"/>
                </w:rPr>
                <w:t>https://dzone.com/articles/parallel-and-asynchronous-programming-in-java-8</w:t>
              </w:r>
            </w:hyperlink>
          </w:p>
        </w:tc>
      </w:tr>
      <w:tr w:rsidR="00484955" w:rsidRPr="00D926C1" w14:paraId="18212F8B" w14:textId="77777777" w:rsidTr="000970C7">
        <w:tc>
          <w:tcPr>
            <w:tcW w:w="1319" w:type="dxa"/>
          </w:tcPr>
          <w:p w14:paraId="798005A0" w14:textId="77777777" w:rsidR="00484955" w:rsidRPr="00D926C1" w:rsidRDefault="00484955" w:rsidP="000970C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Feign client</w:t>
            </w:r>
          </w:p>
        </w:tc>
        <w:tc>
          <w:tcPr>
            <w:tcW w:w="6973" w:type="dxa"/>
          </w:tcPr>
          <w:p w14:paraId="3F64C688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1" w:history="1">
              <w:r w:rsidR="00484955" w:rsidRPr="00D926C1">
                <w:rPr>
                  <w:rStyle w:val="Hyperlink"/>
                  <w:sz w:val="20"/>
                </w:rPr>
                <w:t>https://dzone.com/articles/</w:t>
              </w:r>
              <w:r w:rsidR="00484955">
                <w:rPr>
                  <w:rStyle w:val="Hyperlink"/>
                  <w:sz w:val="20"/>
                </w:rPr>
                <w:t>Microservice</w:t>
              </w:r>
              <w:r w:rsidR="00484955" w:rsidRPr="00D926C1">
                <w:rPr>
                  <w:rStyle w:val="Hyperlink"/>
                  <w:sz w:val="20"/>
                </w:rPr>
                <w:t>s-communication-feign-as-rest-client</w:t>
              </w:r>
            </w:hyperlink>
          </w:p>
        </w:tc>
      </w:tr>
      <w:tr w:rsidR="00484955" w:rsidRPr="00D926C1" w14:paraId="3F0392DD" w14:textId="77777777" w:rsidTr="000970C7">
        <w:tc>
          <w:tcPr>
            <w:tcW w:w="1319" w:type="dxa"/>
          </w:tcPr>
          <w:p w14:paraId="4C299CB2" w14:textId="77777777" w:rsidR="00484955" w:rsidRPr="00D926C1" w:rsidRDefault="00484955" w:rsidP="000970C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Swagger (Optional)</w:t>
            </w:r>
          </w:p>
        </w:tc>
        <w:tc>
          <w:tcPr>
            <w:tcW w:w="6973" w:type="dxa"/>
          </w:tcPr>
          <w:p w14:paraId="736D3127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2" w:history="1">
              <w:r w:rsidR="00484955" w:rsidRPr="00D926C1">
                <w:rPr>
                  <w:rStyle w:val="Hyperlink"/>
                  <w:sz w:val="20"/>
                </w:rPr>
                <w:t>https://dzone.com/articles/centralized-documentation-in-</w:t>
              </w:r>
              <w:r w:rsidR="00484955">
                <w:rPr>
                  <w:rStyle w:val="Hyperlink"/>
                  <w:sz w:val="20"/>
                </w:rPr>
                <w:t>Microservice</w:t>
              </w:r>
              <w:r w:rsidR="00484955" w:rsidRPr="00D926C1">
                <w:rPr>
                  <w:rStyle w:val="Hyperlink"/>
                  <w:sz w:val="20"/>
                </w:rPr>
                <w:t>-spring-b</w:t>
              </w:r>
            </w:hyperlink>
          </w:p>
        </w:tc>
      </w:tr>
      <w:tr w:rsidR="00484955" w:rsidRPr="00D926C1" w14:paraId="7D1D4C5E" w14:textId="77777777" w:rsidTr="000970C7">
        <w:tc>
          <w:tcPr>
            <w:tcW w:w="1319" w:type="dxa"/>
          </w:tcPr>
          <w:p w14:paraId="0725FF21" w14:textId="77777777" w:rsidR="00484955" w:rsidRPr="00D926C1" w:rsidRDefault="00484955" w:rsidP="000970C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ECL Emma Code Coverage</w:t>
            </w:r>
          </w:p>
        </w:tc>
        <w:tc>
          <w:tcPr>
            <w:tcW w:w="6973" w:type="dxa"/>
          </w:tcPr>
          <w:p w14:paraId="57B95C78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3" w:history="1">
              <w:r w:rsidR="00484955" w:rsidRPr="00D926C1">
                <w:rPr>
                  <w:rStyle w:val="Hyperlink"/>
                  <w:sz w:val="20"/>
                </w:rPr>
                <w:t>https://www.eclipse.org/community/eclipse_newsletter/2015/august/article1.php</w:t>
              </w:r>
            </w:hyperlink>
          </w:p>
        </w:tc>
      </w:tr>
      <w:tr w:rsidR="00484955" w:rsidRPr="00D926C1" w14:paraId="26E0F860" w14:textId="77777777" w:rsidTr="000970C7">
        <w:tc>
          <w:tcPr>
            <w:tcW w:w="1319" w:type="dxa"/>
          </w:tcPr>
          <w:p w14:paraId="6807BE1D" w14:textId="77777777" w:rsidR="00484955" w:rsidRPr="00D926C1" w:rsidRDefault="00484955" w:rsidP="000970C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Lombok Logging</w:t>
            </w:r>
          </w:p>
        </w:tc>
        <w:tc>
          <w:tcPr>
            <w:tcW w:w="6973" w:type="dxa"/>
          </w:tcPr>
          <w:p w14:paraId="0C154411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4" w:history="1">
              <w:r w:rsidR="00484955" w:rsidRPr="00D926C1">
                <w:rPr>
                  <w:rStyle w:val="Hyperlink"/>
                  <w:sz w:val="20"/>
                </w:rPr>
                <w:t>https://javabydeveloper.com/lombok-slf4j-examples/</w:t>
              </w:r>
            </w:hyperlink>
          </w:p>
        </w:tc>
      </w:tr>
      <w:tr w:rsidR="00484955" w:rsidRPr="00D926C1" w14:paraId="4D5932A3" w14:textId="77777777" w:rsidTr="000970C7">
        <w:tc>
          <w:tcPr>
            <w:tcW w:w="1319" w:type="dxa"/>
          </w:tcPr>
          <w:p w14:paraId="1FA53732" w14:textId="77777777" w:rsidR="00484955" w:rsidRDefault="00484955" w:rsidP="000970C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Spring Security</w:t>
            </w:r>
          </w:p>
        </w:tc>
        <w:tc>
          <w:tcPr>
            <w:tcW w:w="6973" w:type="dxa"/>
          </w:tcPr>
          <w:p w14:paraId="2043351C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5" w:history="1">
              <w:r w:rsidR="00484955" w:rsidRPr="00D926C1">
                <w:rPr>
                  <w:rStyle w:val="Hyperlink"/>
                  <w:sz w:val="20"/>
                </w:rPr>
                <w:t>https://dzone.com/articles/spring-boot-security-json-web-tokenjwt-hello-world</w:t>
              </w:r>
            </w:hyperlink>
          </w:p>
        </w:tc>
      </w:tr>
      <w:tr w:rsidR="00484955" w:rsidRPr="00D926C1" w14:paraId="00F32123" w14:textId="77777777" w:rsidTr="000970C7">
        <w:tc>
          <w:tcPr>
            <w:tcW w:w="1319" w:type="dxa"/>
          </w:tcPr>
          <w:p w14:paraId="71F86B48" w14:textId="77777777" w:rsidR="00484955" w:rsidRDefault="00484955" w:rsidP="000970C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H2 In-memory Database</w:t>
            </w:r>
          </w:p>
        </w:tc>
        <w:tc>
          <w:tcPr>
            <w:tcW w:w="6973" w:type="dxa"/>
          </w:tcPr>
          <w:p w14:paraId="6238A1B7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6" w:history="1">
              <w:r w:rsidR="00484955" w:rsidRPr="00D926C1">
                <w:rPr>
                  <w:rStyle w:val="Hyperlink"/>
                  <w:sz w:val="20"/>
                </w:rPr>
                <w:t>https://dzone.com/articles/spring-data-jpa-with-an-embedded-database-and-spring-boot</w:t>
              </w:r>
            </w:hyperlink>
          </w:p>
          <w:p w14:paraId="31A0CD5C" w14:textId="77777777" w:rsidR="00484955" w:rsidRPr="00D926C1" w:rsidRDefault="00937F06" w:rsidP="000970C7">
            <w:pPr>
              <w:pStyle w:val="ListParagraph"/>
              <w:ind w:left="0"/>
              <w:rPr>
                <w:sz w:val="20"/>
              </w:rPr>
            </w:pPr>
            <w:hyperlink r:id="rId27" w:history="1">
              <w:r w:rsidR="00484955" w:rsidRPr="00D926C1">
                <w:rPr>
                  <w:rStyle w:val="Hyperlink"/>
                  <w:sz w:val="20"/>
                </w:rPr>
                <w:t>https://www.baeldung.com/spring-boot-h2-database</w:t>
              </w:r>
            </w:hyperlink>
          </w:p>
        </w:tc>
      </w:tr>
    </w:tbl>
    <w:p w14:paraId="0A4ADF9C" w14:textId="77777777" w:rsidR="00484955" w:rsidRDefault="00484955" w:rsidP="00484955">
      <w:pPr>
        <w:pStyle w:val="ListParagraph"/>
      </w:pPr>
    </w:p>
    <w:p w14:paraId="7571175F" w14:textId="77777777" w:rsidR="00484955" w:rsidRDefault="00484955" w:rsidP="00484955">
      <w:pPr>
        <w:pStyle w:val="ListParagraph"/>
      </w:pPr>
    </w:p>
    <w:p w14:paraId="29C2CAAD" w14:textId="0DFEF41E" w:rsidR="009A63CD" w:rsidRDefault="2F9456F4" w:rsidP="00845437">
      <w:pPr>
        <w:pStyle w:val="Heading1"/>
        <w:tabs>
          <w:tab w:val="clear" w:pos="3330"/>
          <w:tab w:val="left" w:pos="1170"/>
        </w:tabs>
        <w:ind w:left="90" w:firstLine="0"/>
      </w:pPr>
      <w:bookmarkStart w:id="35" w:name="_Toc46477216"/>
      <w:r>
        <w:t>Change Log</w:t>
      </w:r>
      <w:bookmarkEnd w:id="35"/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="00E0550A" w:rsidRPr="00106E5F" w14:paraId="5374E764" w14:textId="77777777" w:rsidTr="5E0B5281">
        <w:tc>
          <w:tcPr>
            <w:tcW w:w="1087" w:type="dxa"/>
            <w:shd w:val="clear" w:color="auto" w:fill="FFCC99"/>
          </w:tcPr>
          <w:p w14:paraId="144A5D23" w14:textId="77777777" w:rsidR="00E0550A" w:rsidRPr="00106E5F" w:rsidRDefault="00E0550A" w:rsidP="00457085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14:paraId="6940DEF6" w14:textId="77777777" w:rsidR="00E0550A" w:rsidRPr="00106E5F" w:rsidRDefault="00E0550A" w:rsidP="00457085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14:paraId="2972109C" w14:textId="77777777" w:rsidTr="5E0B5281">
        <w:tc>
          <w:tcPr>
            <w:tcW w:w="1087" w:type="dxa"/>
          </w:tcPr>
          <w:p w14:paraId="66223E8F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14:paraId="28FB5C22" w14:textId="0EAFA4B4" w:rsidR="00E0550A" w:rsidRPr="00106E5F" w:rsidRDefault="00E0550A" w:rsidP="00C62614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421686">
              <w:rPr>
                <w:sz w:val="20"/>
              </w:rPr>
              <w:t>24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C62614">
              <w:rPr>
                <w:sz w:val="20"/>
              </w:rPr>
              <w:t>Srilakshmi Jayaraman</w:t>
            </w:r>
            <w:r w:rsidRPr="00106E5F">
              <w:rPr>
                <w:sz w:val="20"/>
              </w:rPr>
              <w:t>&gt;</w:t>
            </w:r>
          </w:p>
        </w:tc>
      </w:tr>
      <w:tr w:rsidR="00E0550A" w14:paraId="50043B09" w14:textId="77777777" w:rsidTr="5E0B5281">
        <w:trPr>
          <w:cantSplit/>
        </w:trPr>
        <w:tc>
          <w:tcPr>
            <w:tcW w:w="1087" w:type="dxa"/>
            <w:vMerge w:val="restart"/>
          </w:tcPr>
          <w:p w14:paraId="4B024302" w14:textId="0337CAF0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14:paraId="44DF3488" w14:textId="4B28A8B0" w:rsidR="00E0550A" w:rsidRPr="007D766E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14:paraId="7BEDDBCE" w14:textId="77777777" w:rsidTr="5E0B5281">
        <w:trPr>
          <w:cantSplit/>
          <w:trHeight w:val="102"/>
        </w:trPr>
        <w:tc>
          <w:tcPr>
            <w:tcW w:w="1087" w:type="dxa"/>
            <w:vMerge/>
          </w:tcPr>
          <w:p w14:paraId="738610EB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14:paraId="6EDD1964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14:paraId="1FC5EF85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14:paraId="43C58A28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14:paraId="7F6EC9E7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14:paraId="637805D2" w14:textId="77777777" w:rsidTr="5E0B5281">
        <w:trPr>
          <w:cantSplit/>
          <w:trHeight w:val="100"/>
        </w:trPr>
        <w:tc>
          <w:tcPr>
            <w:tcW w:w="1087" w:type="dxa"/>
            <w:vMerge/>
          </w:tcPr>
          <w:p w14:paraId="463F29E8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14:paraId="3B7B4B8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14:paraId="3A0FF5F2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14:paraId="5630AD6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14:paraId="6182907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14:paraId="2BA226A1" w14:textId="77777777" w:rsidR="00222F32" w:rsidRPr="003E5C21" w:rsidRDefault="00222F32" w:rsidP="00322563">
      <w:pPr>
        <w:spacing w:line="240" w:lineRule="auto"/>
      </w:pPr>
    </w:p>
    <w:sectPr w:rsidR="00222F32" w:rsidRPr="003E5C21" w:rsidSect="000E06DC">
      <w:footerReference w:type="default" r:id="rId28"/>
      <w:headerReference w:type="first" r:id="rId29"/>
      <w:footerReference w:type="first" r:id="rId30"/>
      <w:pgSz w:w="11909" w:h="16834" w:code="9"/>
      <w:pgMar w:top="1440" w:right="2099" w:bottom="81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2E849" w14:textId="77777777" w:rsidR="00937F06" w:rsidRDefault="00937F06">
      <w:r>
        <w:separator/>
      </w:r>
    </w:p>
  </w:endnote>
  <w:endnote w:type="continuationSeparator" w:id="0">
    <w:p w14:paraId="1B33CADC" w14:textId="77777777" w:rsidR="00937F06" w:rsidRDefault="00937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04FF1" w14:textId="77777777" w:rsidR="00366BD8" w:rsidRDefault="00366BD8" w:rsidP="00E0476B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2C34E" w14:textId="77777777" w:rsidR="00366BD8" w:rsidRPr="002B50D0" w:rsidRDefault="00366BD8" w:rsidP="002B50D0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BFAA3E" w14:textId="77777777" w:rsidR="00937F06" w:rsidRDefault="00937F06">
      <w:r>
        <w:separator/>
      </w:r>
    </w:p>
  </w:footnote>
  <w:footnote w:type="continuationSeparator" w:id="0">
    <w:p w14:paraId="63C14C5A" w14:textId="77777777" w:rsidR="00937F06" w:rsidRDefault="00937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4490A" w14:textId="77777777" w:rsidR="00366BD8" w:rsidRDefault="00366BD8" w:rsidP="2F9456F4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0247A8"/>
    <w:multiLevelType w:val="hybridMultilevel"/>
    <w:tmpl w:val="8898B994"/>
    <w:lvl w:ilvl="0" w:tplc="20C2F9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D10AF9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EEC07C7"/>
    <w:multiLevelType w:val="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8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6F7117C"/>
    <w:multiLevelType w:val="hybridMultilevel"/>
    <w:tmpl w:val="F29E1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74C80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F34516"/>
    <w:multiLevelType w:val="hybridMultilevel"/>
    <w:tmpl w:val="17C40E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2760C44"/>
    <w:multiLevelType w:val="hybrid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916874"/>
    <w:multiLevelType w:val="hybridMultilevel"/>
    <w:tmpl w:val="B14C3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CE3943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A079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8" w15:restartNumberingAfterBreak="0">
    <w:nsid w:val="464207C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9" w15:restartNumberingAfterBreak="0">
    <w:nsid w:val="46421C68"/>
    <w:multiLevelType w:val="hybridMultilevel"/>
    <w:tmpl w:val="0A6040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746247"/>
    <w:multiLevelType w:val="hybridMultilevel"/>
    <w:tmpl w:val="2E68AA5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4D5169FB"/>
    <w:multiLevelType w:val="hybridMultilevel"/>
    <w:tmpl w:val="575A9C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B12965"/>
    <w:multiLevelType w:val="hybridMultilevel"/>
    <w:tmpl w:val="9F2273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C7A0E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438" w:hanging="360"/>
      </w:pPr>
    </w:lvl>
    <w:lvl w:ilvl="1" w:tplc="04090019" w:tentative="1">
      <w:start w:val="1"/>
      <w:numFmt w:val="lowerLetter"/>
      <w:lvlText w:val="%2."/>
      <w:lvlJc w:val="left"/>
      <w:pPr>
        <w:ind w:left="1158" w:hanging="360"/>
      </w:pPr>
    </w:lvl>
    <w:lvl w:ilvl="2" w:tplc="0409001B" w:tentative="1">
      <w:start w:val="1"/>
      <w:numFmt w:val="lowerRoman"/>
      <w:lvlText w:val="%3."/>
      <w:lvlJc w:val="right"/>
      <w:pPr>
        <w:ind w:left="1878" w:hanging="180"/>
      </w:pPr>
    </w:lvl>
    <w:lvl w:ilvl="3" w:tplc="0409000F" w:tentative="1">
      <w:start w:val="1"/>
      <w:numFmt w:val="decimal"/>
      <w:lvlText w:val="%4."/>
      <w:lvlJc w:val="left"/>
      <w:pPr>
        <w:ind w:left="2598" w:hanging="360"/>
      </w:pPr>
    </w:lvl>
    <w:lvl w:ilvl="4" w:tplc="04090019" w:tentative="1">
      <w:start w:val="1"/>
      <w:numFmt w:val="lowerLetter"/>
      <w:lvlText w:val="%5."/>
      <w:lvlJc w:val="left"/>
      <w:pPr>
        <w:ind w:left="3318" w:hanging="360"/>
      </w:pPr>
    </w:lvl>
    <w:lvl w:ilvl="5" w:tplc="0409001B" w:tentative="1">
      <w:start w:val="1"/>
      <w:numFmt w:val="lowerRoman"/>
      <w:lvlText w:val="%6."/>
      <w:lvlJc w:val="right"/>
      <w:pPr>
        <w:ind w:left="4038" w:hanging="180"/>
      </w:pPr>
    </w:lvl>
    <w:lvl w:ilvl="6" w:tplc="0409000F" w:tentative="1">
      <w:start w:val="1"/>
      <w:numFmt w:val="decimal"/>
      <w:lvlText w:val="%7."/>
      <w:lvlJc w:val="left"/>
      <w:pPr>
        <w:ind w:left="4758" w:hanging="360"/>
      </w:pPr>
    </w:lvl>
    <w:lvl w:ilvl="7" w:tplc="04090019" w:tentative="1">
      <w:start w:val="1"/>
      <w:numFmt w:val="lowerLetter"/>
      <w:lvlText w:val="%8."/>
      <w:lvlJc w:val="left"/>
      <w:pPr>
        <w:ind w:left="5478" w:hanging="360"/>
      </w:pPr>
    </w:lvl>
    <w:lvl w:ilvl="8" w:tplc="0409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34" w15:restartNumberingAfterBreak="0">
    <w:nsid w:val="6B85261A"/>
    <w:multiLevelType w:val="hybridMultilevel"/>
    <w:tmpl w:val="B63A7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264A4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B2BBA"/>
    <w:multiLevelType w:val="hybridMultilevel"/>
    <w:tmpl w:val="1398EA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6BF63A60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11F0F"/>
    <w:multiLevelType w:val="hybridMultilevel"/>
    <w:tmpl w:val="5218E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10"/>
  </w:num>
  <w:num w:numId="16">
    <w:abstractNumId w:val="13"/>
  </w:num>
  <w:num w:numId="17">
    <w:abstractNumId w:val="34"/>
  </w:num>
  <w:num w:numId="18">
    <w:abstractNumId w:val="35"/>
  </w:num>
  <w:num w:numId="19">
    <w:abstractNumId w:val="33"/>
  </w:num>
  <w:num w:numId="20">
    <w:abstractNumId w:val="16"/>
  </w:num>
  <w:num w:numId="21">
    <w:abstractNumId w:val="11"/>
  </w:num>
  <w:num w:numId="22">
    <w:abstractNumId w:val="22"/>
  </w:num>
  <w:num w:numId="23">
    <w:abstractNumId w:val="17"/>
  </w:num>
  <w:num w:numId="24">
    <w:abstractNumId w:val="17"/>
  </w:num>
  <w:num w:numId="25">
    <w:abstractNumId w:val="23"/>
  </w:num>
  <w:num w:numId="26">
    <w:abstractNumId w:val="30"/>
  </w:num>
  <w:num w:numId="27">
    <w:abstractNumId w:val="36"/>
  </w:num>
  <w:num w:numId="28">
    <w:abstractNumId w:val="25"/>
  </w:num>
  <w:num w:numId="29">
    <w:abstractNumId w:val="21"/>
  </w:num>
  <w:num w:numId="30">
    <w:abstractNumId w:val="24"/>
  </w:num>
  <w:num w:numId="31">
    <w:abstractNumId w:val="37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8"/>
  </w:num>
  <w:num w:numId="34">
    <w:abstractNumId w:val="32"/>
  </w:num>
  <w:num w:numId="35">
    <w:abstractNumId w:val="20"/>
  </w:num>
  <w:num w:numId="36">
    <w:abstractNumId w:val="14"/>
  </w:num>
  <w:num w:numId="37">
    <w:abstractNumId w:val="29"/>
  </w:num>
  <w:num w:numId="38">
    <w:abstractNumId w:val="19"/>
  </w:num>
  <w:num w:numId="39">
    <w:abstractNumId w:val="28"/>
  </w:num>
  <w:num w:numId="40">
    <w:abstractNumId w:val="31"/>
  </w:num>
  <w:num w:numId="41">
    <w:abstractNumId w:val="26"/>
  </w:num>
  <w:num w:numId="42">
    <w:abstractNumId w:val="27"/>
  </w:num>
  <w:num w:numId="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43F6"/>
    <w:rsid w:val="0005473A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6DC9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91E"/>
    <w:rsid w:val="000C1E28"/>
    <w:rsid w:val="000C2205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06D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22D6"/>
    <w:rsid w:val="001237B2"/>
    <w:rsid w:val="00124882"/>
    <w:rsid w:val="00125B6D"/>
    <w:rsid w:val="00125E65"/>
    <w:rsid w:val="001302CD"/>
    <w:rsid w:val="00130783"/>
    <w:rsid w:val="0013185C"/>
    <w:rsid w:val="00132F0A"/>
    <w:rsid w:val="001330F5"/>
    <w:rsid w:val="00133AE9"/>
    <w:rsid w:val="00134523"/>
    <w:rsid w:val="00135941"/>
    <w:rsid w:val="001363C4"/>
    <w:rsid w:val="00140E0B"/>
    <w:rsid w:val="00145B1E"/>
    <w:rsid w:val="00145F15"/>
    <w:rsid w:val="00146A1B"/>
    <w:rsid w:val="00147626"/>
    <w:rsid w:val="00147BB6"/>
    <w:rsid w:val="00151AED"/>
    <w:rsid w:val="00151B7C"/>
    <w:rsid w:val="00152584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71F2"/>
    <w:rsid w:val="00167BF3"/>
    <w:rsid w:val="001704B8"/>
    <w:rsid w:val="00171BAD"/>
    <w:rsid w:val="00172248"/>
    <w:rsid w:val="0017259C"/>
    <w:rsid w:val="001732D8"/>
    <w:rsid w:val="00173720"/>
    <w:rsid w:val="00176505"/>
    <w:rsid w:val="00176882"/>
    <w:rsid w:val="0017769D"/>
    <w:rsid w:val="00181AAE"/>
    <w:rsid w:val="00183A59"/>
    <w:rsid w:val="00186CAE"/>
    <w:rsid w:val="00186F47"/>
    <w:rsid w:val="001877D0"/>
    <w:rsid w:val="00187987"/>
    <w:rsid w:val="00187E28"/>
    <w:rsid w:val="0019108F"/>
    <w:rsid w:val="00191444"/>
    <w:rsid w:val="00192A9C"/>
    <w:rsid w:val="00192AE2"/>
    <w:rsid w:val="0019384E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2B36"/>
    <w:rsid w:val="001C4489"/>
    <w:rsid w:val="001C478C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C2D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3A62"/>
    <w:rsid w:val="002547B9"/>
    <w:rsid w:val="00254811"/>
    <w:rsid w:val="0025575E"/>
    <w:rsid w:val="002560AE"/>
    <w:rsid w:val="002566BF"/>
    <w:rsid w:val="00260855"/>
    <w:rsid w:val="00261173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6BD8"/>
    <w:rsid w:val="00367EAE"/>
    <w:rsid w:val="003705B6"/>
    <w:rsid w:val="00372A54"/>
    <w:rsid w:val="00372E88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13402"/>
    <w:rsid w:val="00415297"/>
    <w:rsid w:val="00417538"/>
    <w:rsid w:val="00420BE8"/>
    <w:rsid w:val="00421686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3117C"/>
    <w:rsid w:val="005324FE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809F1"/>
    <w:rsid w:val="00581F66"/>
    <w:rsid w:val="00582122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3CED"/>
    <w:rsid w:val="005A52F9"/>
    <w:rsid w:val="005A75BD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61F9D"/>
    <w:rsid w:val="00662F1A"/>
    <w:rsid w:val="00664894"/>
    <w:rsid w:val="00665D06"/>
    <w:rsid w:val="00666796"/>
    <w:rsid w:val="006708D4"/>
    <w:rsid w:val="00674E22"/>
    <w:rsid w:val="00676348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7826"/>
    <w:rsid w:val="006D041E"/>
    <w:rsid w:val="006D0C02"/>
    <w:rsid w:val="006D0C84"/>
    <w:rsid w:val="006D497A"/>
    <w:rsid w:val="006D5142"/>
    <w:rsid w:val="006D53AD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A78"/>
    <w:rsid w:val="006F5101"/>
    <w:rsid w:val="006F5B26"/>
    <w:rsid w:val="0070027C"/>
    <w:rsid w:val="00701B9D"/>
    <w:rsid w:val="00703B64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30E7F"/>
    <w:rsid w:val="0073281D"/>
    <w:rsid w:val="00734BCF"/>
    <w:rsid w:val="00735287"/>
    <w:rsid w:val="007358C2"/>
    <w:rsid w:val="00735AAE"/>
    <w:rsid w:val="00735D11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54B1"/>
    <w:rsid w:val="007E5A92"/>
    <w:rsid w:val="007E60C6"/>
    <w:rsid w:val="007E6EEF"/>
    <w:rsid w:val="007E6FCA"/>
    <w:rsid w:val="007E785B"/>
    <w:rsid w:val="007F2F65"/>
    <w:rsid w:val="007F33A1"/>
    <w:rsid w:val="007F391B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62A7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34D7"/>
    <w:rsid w:val="0087110F"/>
    <w:rsid w:val="008714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A9E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064"/>
    <w:rsid w:val="00925F6F"/>
    <w:rsid w:val="0093035E"/>
    <w:rsid w:val="009319B9"/>
    <w:rsid w:val="00931CF4"/>
    <w:rsid w:val="0093292E"/>
    <w:rsid w:val="0093499B"/>
    <w:rsid w:val="009355A9"/>
    <w:rsid w:val="00937E99"/>
    <w:rsid w:val="00937F06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4863"/>
    <w:rsid w:val="0097668A"/>
    <w:rsid w:val="00977135"/>
    <w:rsid w:val="009771EB"/>
    <w:rsid w:val="00977403"/>
    <w:rsid w:val="00980C2E"/>
    <w:rsid w:val="00983896"/>
    <w:rsid w:val="00984596"/>
    <w:rsid w:val="009846C0"/>
    <w:rsid w:val="0098559D"/>
    <w:rsid w:val="009873BA"/>
    <w:rsid w:val="00987D2C"/>
    <w:rsid w:val="00993C85"/>
    <w:rsid w:val="009944FD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4BAC"/>
    <w:rsid w:val="009F4FEB"/>
    <w:rsid w:val="009F69A3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E50"/>
    <w:rsid w:val="00A16711"/>
    <w:rsid w:val="00A169F6"/>
    <w:rsid w:val="00A16B32"/>
    <w:rsid w:val="00A218A9"/>
    <w:rsid w:val="00A22245"/>
    <w:rsid w:val="00A26FC4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3644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172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B26"/>
    <w:rsid w:val="00B62FB9"/>
    <w:rsid w:val="00B6364E"/>
    <w:rsid w:val="00B63BFA"/>
    <w:rsid w:val="00B63C99"/>
    <w:rsid w:val="00B63CF4"/>
    <w:rsid w:val="00B651E4"/>
    <w:rsid w:val="00B6654D"/>
    <w:rsid w:val="00B66AC4"/>
    <w:rsid w:val="00B67C7D"/>
    <w:rsid w:val="00B7064A"/>
    <w:rsid w:val="00B72C52"/>
    <w:rsid w:val="00B72D8A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5A66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3163"/>
    <w:rsid w:val="00BC32E3"/>
    <w:rsid w:val="00BC3AE0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F1E"/>
    <w:rsid w:val="00D342B2"/>
    <w:rsid w:val="00D367A5"/>
    <w:rsid w:val="00D370D7"/>
    <w:rsid w:val="00D377A7"/>
    <w:rsid w:val="00D37C1B"/>
    <w:rsid w:val="00D41254"/>
    <w:rsid w:val="00D41DC6"/>
    <w:rsid w:val="00D427FE"/>
    <w:rsid w:val="00D436A3"/>
    <w:rsid w:val="00D44441"/>
    <w:rsid w:val="00D44619"/>
    <w:rsid w:val="00D45DE6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80D"/>
    <w:rsid w:val="00E37335"/>
    <w:rsid w:val="00E373A0"/>
    <w:rsid w:val="00E4187F"/>
    <w:rsid w:val="00E44335"/>
    <w:rsid w:val="00E517DD"/>
    <w:rsid w:val="00E52B7B"/>
    <w:rsid w:val="00E543F9"/>
    <w:rsid w:val="00E54CE9"/>
    <w:rsid w:val="00E57162"/>
    <w:rsid w:val="00E60A71"/>
    <w:rsid w:val="00E6184A"/>
    <w:rsid w:val="00E6195E"/>
    <w:rsid w:val="00E6271C"/>
    <w:rsid w:val="00E6670A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0D91"/>
    <w:rsid w:val="00E8204F"/>
    <w:rsid w:val="00E8322E"/>
    <w:rsid w:val="00E84F6B"/>
    <w:rsid w:val="00E8629C"/>
    <w:rsid w:val="00E86CA6"/>
    <w:rsid w:val="00E90A7F"/>
    <w:rsid w:val="00E9171E"/>
    <w:rsid w:val="00E92869"/>
    <w:rsid w:val="00E93565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B7DE2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17C7A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700A8"/>
    <w:rsid w:val="00F74966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2F54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23C2143A"/>
    <w:rsid w:val="2F9456F4"/>
    <w:rsid w:val="4769081B"/>
    <w:rsid w:val="4A7AAA2B"/>
    <w:rsid w:val="5E0B5281"/>
    <w:rsid w:val="6E6E307F"/>
    <w:rsid w:val="763C4664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vAnchor="text" w:h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eastAsia="Arial Unicode MS" w:hAnsi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customStyle="1" w:styleId="Bodytext">
    <w:name w:val="Bodytext"/>
    <w:basedOn w:val="Normal"/>
    <w:link w:val="BodytextChar"/>
    <w:rsid w:val="009442AC"/>
    <w:pPr>
      <w:ind w:left="1080"/>
      <w:jc w:val="both"/>
    </w:pPr>
  </w:style>
  <w:style w:type="paragraph" w:customStyle="1" w:styleId="BodyNum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9442AC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customStyle="1" w:styleId="coverart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customStyle="1" w:styleId="List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customStyle="1" w:styleId="Style3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customStyle="1" w:styleId="tabletext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customStyle="1" w:styleId="tabletext0">
    <w:name w:val="tabletext"/>
    <w:basedOn w:val="Bodytext"/>
    <w:rsid w:val="009442AC"/>
    <w:pPr>
      <w:spacing w:after="26"/>
    </w:pPr>
    <w:rPr>
      <w:iCs/>
    </w:rPr>
  </w:style>
  <w:style w:type="paragraph" w:customStyle="1" w:styleId="tablehead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customStyle="1" w:styleId="listlast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customStyle="1" w:styleId="Tabletext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customStyle="1" w:styleId="NumberedList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customStyle="1" w:styleId="Body">
    <w:name w:val="Body"/>
    <w:basedOn w:val="Normal"/>
    <w:rsid w:val="009442AC"/>
    <w:pPr>
      <w:ind w:left="1080"/>
      <w:jc w:val="both"/>
    </w:pPr>
  </w:style>
  <w:style w:type="paragraph" w:customStyle="1" w:styleId="BulletedList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eastAsia="Arial Unicode MS" w:hAnsi="Arial Unicode MS" w:cs="Arial Unicode MS"/>
      <w:color w:val="000000"/>
    </w:rPr>
  </w:style>
  <w:style w:type="paragraph" w:customStyle="1" w:styleId="HeaderSecondLine">
    <w:name w:val="HeaderSecondLine"/>
    <w:basedOn w:val="Header"/>
    <w:rsid w:val="009442AC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customStyle="1" w:styleId="BodytextChar">
    <w:name w:val="Bodytext Char"/>
    <w:link w:val="Bodytext"/>
    <w:rsid w:val="009442AC"/>
    <w:rPr>
      <w:rFonts w:ascii="Arial" w:hAnsi="Arial"/>
    </w:rPr>
  </w:style>
  <w:style w:type="character" w:customStyle="1" w:styleId="Heading2Char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customStyle="1" w:styleId="Heading4Char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customStyle="1" w:styleId="Normalt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customStyle="1" w:styleId="tablesplit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customStyle="1" w:styleId="CommentTextChar">
    <w:name w:val="Comment Text Char"/>
    <w:link w:val="CommentText"/>
    <w:semiHidden/>
    <w:rsid w:val="009442A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9442AC"/>
    <w:rPr>
      <w:rFonts w:ascii="Arial" w:hAnsi="Arial"/>
    </w:rPr>
  </w:style>
  <w:style w:type="character" w:customStyle="1" w:styleId="HeaderChar">
    <w:name w:val="Header Char"/>
    <w:link w:val="Header"/>
    <w:uiPriority w:val="99"/>
    <w:rsid w:val="009442AC"/>
    <w:rPr>
      <w:rFonts w:ascii="Arial" w:hAnsi="Arial"/>
    </w:rPr>
  </w:style>
  <w:style w:type="paragraph" w:customStyle="1" w:styleId="TemplateInstructions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eastAsia="Calibri" w:hAnsi="Calibri Light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customStyle="1" w:styleId="tgc">
    <w:name w:val="_tgc"/>
    <w:rsid w:val="000111EF"/>
  </w:style>
  <w:style w:type="paragraph" w:customStyle="1" w:styleId="TableText2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eastAsia="Calibri" w:hAnsi="Calibri"/>
      <w:sz w:val="22"/>
      <w:szCs w:val="22"/>
    </w:rPr>
  </w:style>
  <w:style w:type="character" w:customStyle="1" w:styleId="normaltextrun">
    <w:name w:val="normaltextrun"/>
    <w:basedOn w:val="DefaultParagraphFont"/>
    <w:rsid w:val="005324FE"/>
  </w:style>
  <w:style w:type="character" w:customStyle="1" w:styleId="contextualspellingandgrammarerror">
    <w:name w:val="contextualspellingandgrammarerror"/>
    <w:basedOn w:val="DefaultParagraphFont"/>
    <w:rsid w:val="005324FE"/>
  </w:style>
  <w:style w:type="character" w:customStyle="1" w:styleId="spellingerror">
    <w:name w:val="spellingerror"/>
    <w:basedOn w:val="DefaultParagraphFont"/>
    <w:rsid w:val="005324FE"/>
  </w:style>
  <w:style w:type="paragraph" w:customStyle="1" w:styleId="xxmsonormal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eastAsiaTheme="minorHAns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cognizant.kpoint.com/app/video/gcc-cfedd9c1-e29e-4e3e-b3e2-1960277f72a3" TargetMode="External"/><Relationship Id="rId26" Type="http://schemas.openxmlformats.org/officeDocument/2006/relationships/hyperlink" Target="https://dzone.com/articles/spring-data-jpa-with-an-embedded-database-and-spring-boo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zone.com/articles/microservices-communication-feign-as-rest-client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apc01.safelinks.protection.outlook.com/?url=https%3A%2F%2Fcognizant.kpoint.com%2Fapp%2Fvideo%2Fgcc-92f246c9-024a-40b7-8bfc-96b3ce7c1a39&amp;data=02%7C01%7Ckumar.mahadevan%40cognizant.com%7C1278a7e184c6454d69c108d7fbe06c69%7Cde08c40719b9427d9fe8edf254300ca7%7C0%7C0%7C637254813626816518&amp;sdata=9A4V%2F2ippq99uff4iyxYxHAr1qyLptaQgjcAJjvw5Kw%3D&amp;reserved=0" TargetMode="External"/><Relationship Id="rId25" Type="http://schemas.openxmlformats.org/officeDocument/2006/relationships/hyperlink" Target="https://dzone.com/articles/spring-boot-security-json-web-tokenjwt-hello-worl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gnizant.kpoint.com/app/video/gcc-6e36500f-c1af-42c1-a6c7-ed8aac53ab22" TargetMode="External"/><Relationship Id="rId20" Type="http://schemas.openxmlformats.org/officeDocument/2006/relationships/hyperlink" Target="https://dzone.com/articles/parallel-and-asynchronous-programming-in-java-8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javabydeveloper.com/lombok-slf4j-examples/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package" Target="embeddings/Microsoft_PowerPoint_Presentation.pptx"/><Relationship Id="rId23" Type="http://schemas.openxmlformats.org/officeDocument/2006/relationships/hyperlink" Target="https://www.eclipse.org/community/eclipse_newsletter/2015/august/article1.php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cognizant.kpoint.com/app/video/gcc-900a7172-43b7-42f3-a6cc-e301bd9cc9b3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hyperlink" Target="https://dzone.com/articles/centralized-documentation-in-microservice-spring-b" TargetMode="External"/><Relationship Id="rId27" Type="http://schemas.openxmlformats.org/officeDocument/2006/relationships/hyperlink" Target="https://www.baeldung.com/spring-boot-h2-database" TargetMode="External"/><Relationship Id="rId3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446FDF-53E0-4C80-A44F-546FC995AE3B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customXml/itemProps4.xml><?xml version="1.0" encoding="utf-8"?>
<ds:datastoreItem xmlns:ds="http://schemas.openxmlformats.org/officeDocument/2006/customXml" ds:itemID="{B67FD1D2-BC50-4FB3-8548-D9AC19F77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</Template>
  <TotalTime>1117</TotalTime>
  <Pages>12</Pages>
  <Words>2497</Words>
  <Characters>14237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Manager>PMT Head</Manager>
  <Company>Cognizant Technology Solutions India Pvt. Ltd.</Company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285</cp:revision>
  <cp:lastPrinted>2015-06-18T10:03:00Z</cp:lastPrinted>
  <dcterms:created xsi:type="dcterms:W3CDTF">2020-07-21T14:09:00Z</dcterms:created>
  <dcterms:modified xsi:type="dcterms:W3CDTF">2020-07-24T04:33:00Z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